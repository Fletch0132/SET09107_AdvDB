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3CCD87" w14:textId="2D0AB826" w:rsidR="00C6554A" w:rsidRDefault="00C6554A" w:rsidP="00C6554A">
      <w:pPr>
        <w:pStyle w:val="Photo"/>
        <w:rPr>
          <w:noProof/>
        </w:rPr>
      </w:pPr>
      <w:bookmarkStart w:id="0" w:name="_Toc321147149"/>
      <w:bookmarkStart w:id="1" w:name="_Toc318188227"/>
      <w:bookmarkStart w:id="2" w:name="_Toc318188327"/>
      <w:bookmarkStart w:id="3" w:name="_Toc318189312"/>
      <w:bookmarkStart w:id="4" w:name="_Toc321147011"/>
    </w:p>
    <w:p w14:paraId="0F474560" w14:textId="10FB83E9" w:rsidR="0056493A" w:rsidRDefault="0056493A" w:rsidP="00C6554A">
      <w:pPr>
        <w:pStyle w:val="Photo"/>
        <w:rPr>
          <w:noProof/>
        </w:rPr>
      </w:pPr>
    </w:p>
    <w:p w14:paraId="1C002A55" w14:textId="6D4E6001" w:rsidR="0056493A" w:rsidRDefault="0056493A" w:rsidP="00C6554A">
      <w:pPr>
        <w:pStyle w:val="Photo"/>
        <w:rPr>
          <w:noProof/>
        </w:rPr>
      </w:pPr>
    </w:p>
    <w:p w14:paraId="72C600DE" w14:textId="72511EC8" w:rsidR="0056493A" w:rsidRDefault="0056493A" w:rsidP="00C6554A">
      <w:pPr>
        <w:pStyle w:val="Photo"/>
        <w:rPr>
          <w:noProof/>
        </w:rPr>
      </w:pPr>
    </w:p>
    <w:p w14:paraId="2D16CC21" w14:textId="4ACF8D19" w:rsidR="0056493A" w:rsidRDefault="0056493A" w:rsidP="00C6554A">
      <w:pPr>
        <w:pStyle w:val="Photo"/>
        <w:rPr>
          <w:noProof/>
        </w:rPr>
      </w:pPr>
    </w:p>
    <w:p w14:paraId="1764C244" w14:textId="5B71841A" w:rsidR="0056493A" w:rsidRDefault="0056493A" w:rsidP="00C6554A">
      <w:pPr>
        <w:pStyle w:val="Photo"/>
        <w:rPr>
          <w:noProof/>
        </w:rPr>
      </w:pPr>
    </w:p>
    <w:p w14:paraId="2CE5BF46" w14:textId="6B97E477" w:rsidR="0056493A" w:rsidRDefault="0056493A" w:rsidP="00C6554A">
      <w:pPr>
        <w:pStyle w:val="Photo"/>
        <w:rPr>
          <w:noProof/>
        </w:rPr>
      </w:pPr>
    </w:p>
    <w:p w14:paraId="3D24A756" w14:textId="77777777" w:rsidR="0056493A" w:rsidRPr="008B5277" w:rsidRDefault="0056493A" w:rsidP="00C6554A">
      <w:pPr>
        <w:pStyle w:val="Photo"/>
      </w:pPr>
    </w:p>
    <w:bookmarkEnd w:id="0"/>
    <w:bookmarkEnd w:id="1"/>
    <w:bookmarkEnd w:id="2"/>
    <w:bookmarkEnd w:id="3"/>
    <w:bookmarkEnd w:id="4"/>
    <w:p w14:paraId="44A5A49F" w14:textId="5B794FEE" w:rsidR="00C6554A" w:rsidRDefault="002C7B3D" w:rsidP="00C6554A">
      <w:pPr>
        <w:pStyle w:val="Title"/>
      </w:pPr>
      <w:r>
        <w:t>Advanced Database Systems</w:t>
      </w:r>
    </w:p>
    <w:p w14:paraId="21A951A3" w14:textId="181B9FDA" w:rsidR="00C6554A" w:rsidRPr="00D5413C" w:rsidRDefault="002C7B3D" w:rsidP="00C6554A">
      <w:pPr>
        <w:pStyle w:val="Subtitle"/>
      </w:pPr>
      <w:r>
        <w:t>Coursework</w:t>
      </w:r>
    </w:p>
    <w:p w14:paraId="77ADA6F0" w14:textId="7102D372" w:rsidR="00C6554A" w:rsidRDefault="0056493A" w:rsidP="00C6554A">
      <w:pPr>
        <w:pStyle w:val="ContactInfo"/>
      </w:pPr>
      <w:r>
        <w:t>Fletcher Thomas Moore</w:t>
      </w:r>
      <w:r w:rsidR="00C6554A">
        <w:t xml:space="preserve"> | </w:t>
      </w:r>
      <w:r>
        <w:t>SET09107</w:t>
      </w:r>
      <w:r w:rsidR="00C6554A">
        <w:t xml:space="preserve"> |</w:t>
      </w:r>
      <w:r w:rsidR="00C6554A" w:rsidRPr="00D5413C">
        <w:t xml:space="preserve"> </w:t>
      </w:r>
      <w:r>
        <w:t>17/03/2020</w:t>
      </w:r>
      <w:r w:rsidR="00C6554A">
        <w:br w:type="page"/>
      </w:r>
    </w:p>
    <w:sdt>
      <w:sdtPr>
        <w:rPr>
          <w:rFonts w:asciiTheme="minorHAnsi" w:eastAsiaTheme="minorHAnsi" w:hAnsiTheme="minorHAnsi" w:cstheme="minorBidi"/>
          <w:color w:val="595959" w:themeColor="text1" w:themeTint="A6"/>
          <w:sz w:val="22"/>
          <w:szCs w:val="22"/>
        </w:rPr>
        <w:id w:val="-1462501851"/>
        <w:docPartObj>
          <w:docPartGallery w:val="Table of Contents"/>
          <w:docPartUnique/>
        </w:docPartObj>
      </w:sdtPr>
      <w:sdtEndPr>
        <w:rPr>
          <w:b/>
          <w:bCs/>
          <w:noProof/>
        </w:rPr>
      </w:sdtEndPr>
      <w:sdtContent>
        <w:p w14:paraId="493C70C6" w14:textId="6D89A41D" w:rsidR="002C7B3D" w:rsidRDefault="002C7B3D">
          <w:pPr>
            <w:pStyle w:val="TOCHeading"/>
          </w:pPr>
          <w:r>
            <w:t>Contents</w:t>
          </w:r>
        </w:p>
        <w:p w14:paraId="57CDBE24" w14:textId="52AD6693" w:rsidR="004A7EB8" w:rsidRDefault="002C7B3D">
          <w:pPr>
            <w:pStyle w:val="TOC1"/>
            <w:tabs>
              <w:tab w:val="right" w:leader="dot" w:pos="8630"/>
            </w:tabs>
            <w:rPr>
              <w:rFonts w:eastAsiaTheme="minorEastAsia"/>
              <w:noProof/>
              <w:color w:val="auto"/>
              <w:lang w:val="en-GB" w:eastAsia="en-GB"/>
            </w:rPr>
          </w:pPr>
          <w:r>
            <w:fldChar w:fldCharType="begin"/>
          </w:r>
          <w:r>
            <w:instrText xml:space="preserve"> TOC \o "1-3" \h \z \u </w:instrText>
          </w:r>
          <w:r>
            <w:fldChar w:fldCharType="separate"/>
          </w:r>
          <w:hyperlink w:anchor="_Toc36203930" w:history="1">
            <w:r w:rsidR="004A7EB8" w:rsidRPr="002D56DE">
              <w:rPr>
                <w:rStyle w:val="Hyperlink"/>
                <w:noProof/>
              </w:rPr>
              <w:t>Task 1</w:t>
            </w:r>
            <w:r w:rsidR="004A7EB8">
              <w:rPr>
                <w:noProof/>
                <w:webHidden/>
              </w:rPr>
              <w:tab/>
            </w:r>
            <w:r w:rsidR="004A7EB8">
              <w:rPr>
                <w:noProof/>
                <w:webHidden/>
              </w:rPr>
              <w:fldChar w:fldCharType="begin"/>
            </w:r>
            <w:r w:rsidR="004A7EB8">
              <w:rPr>
                <w:noProof/>
                <w:webHidden/>
              </w:rPr>
              <w:instrText xml:space="preserve"> PAGEREF _Toc36203930 \h </w:instrText>
            </w:r>
            <w:r w:rsidR="004A7EB8">
              <w:rPr>
                <w:noProof/>
                <w:webHidden/>
              </w:rPr>
            </w:r>
            <w:r w:rsidR="004A7EB8">
              <w:rPr>
                <w:noProof/>
                <w:webHidden/>
              </w:rPr>
              <w:fldChar w:fldCharType="separate"/>
            </w:r>
            <w:r w:rsidR="004A7EB8">
              <w:rPr>
                <w:noProof/>
                <w:webHidden/>
              </w:rPr>
              <w:t>2</w:t>
            </w:r>
            <w:r w:rsidR="004A7EB8">
              <w:rPr>
                <w:noProof/>
                <w:webHidden/>
              </w:rPr>
              <w:fldChar w:fldCharType="end"/>
            </w:r>
          </w:hyperlink>
        </w:p>
        <w:p w14:paraId="0B045FAC" w14:textId="50C2B676" w:rsidR="004A7EB8" w:rsidRDefault="009A35D0">
          <w:pPr>
            <w:pStyle w:val="TOC2"/>
            <w:tabs>
              <w:tab w:val="right" w:leader="dot" w:pos="8630"/>
            </w:tabs>
            <w:rPr>
              <w:rFonts w:eastAsiaTheme="minorEastAsia"/>
              <w:noProof/>
              <w:color w:val="auto"/>
              <w:lang w:val="en-GB" w:eastAsia="en-GB"/>
            </w:rPr>
          </w:pPr>
          <w:hyperlink w:anchor="_Toc36203931" w:history="1">
            <w:r w:rsidR="004A7EB8" w:rsidRPr="002D56DE">
              <w:rPr>
                <w:rStyle w:val="Hyperlink"/>
                <w:noProof/>
              </w:rPr>
              <w:t>ER Diagram</w:t>
            </w:r>
            <w:r w:rsidR="004A7EB8">
              <w:rPr>
                <w:noProof/>
                <w:webHidden/>
              </w:rPr>
              <w:tab/>
            </w:r>
            <w:r w:rsidR="004A7EB8">
              <w:rPr>
                <w:noProof/>
                <w:webHidden/>
              </w:rPr>
              <w:fldChar w:fldCharType="begin"/>
            </w:r>
            <w:r w:rsidR="004A7EB8">
              <w:rPr>
                <w:noProof/>
                <w:webHidden/>
              </w:rPr>
              <w:instrText xml:space="preserve"> PAGEREF _Toc36203931 \h </w:instrText>
            </w:r>
            <w:r w:rsidR="004A7EB8">
              <w:rPr>
                <w:noProof/>
                <w:webHidden/>
              </w:rPr>
            </w:r>
            <w:r w:rsidR="004A7EB8">
              <w:rPr>
                <w:noProof/>
                <w:webHidden/>
              </w:rPr>
              <w:fldChar w:fldCharType="separate"/>
            </w:r>
            <w:r w:rsidR="004A7EB8">
              <w:rPr>
                <w:noProof/>
                <w:webHidden/>
              </w:rPr>
              <w:t>2</w:t>
            </w:r>
            <w:r w:rsidR="004A7EB8">
              <w:rPr>
                <w:noProof/>
                <w:webHidden/>
              </w:rPr>
              <w:fldChar w:fldCharType="end"/>
            </w:r>
          </w:hyperlink>
        </w:p>
        <w:p w14:paraId="41D6EEE0" w14:textId="7E43B2AD" w:rsidR="004A7EB8" w:rsidRDefault="009A35D0">
          <w:pPr>
            <w:pStyle w:val="TOC1"/>
            <w:tabs>
              <w:tab w:val="right" w:leader="dot" w:pos="8630"/>
            </w:tabs>
            <w:rPr>
              <w:rFonts w:eastAsiaTheme="minorEastAsia"/>
              <w:noProof/>
              <w:color w:val="auto"/>
              <w:lang w:val="en-GB" w:eastAsia="en-GB"/>
            </w:rPr>
          </w:pPr>
          <w:hyperlink w:anchor="_Toc36203932" w:history="1">
            <w:r w:rsidR="004A7EB8" w:rsidRPr="002D56DE">
              <w:rPr>
                <w:rStyle w:val="Hyperlink"/>
                <w:noProof/>
              </w:rPr>
              <w:t>Task 2</w:t>
            </w:r>
            <w:r w:rsidR="004A7EB8">
              <w:rPr>
                <w:noProof/>
                <w:webHidden/>
              </w:rPr>
              <w:tab/>
            </w:r>
            <w:r w:rsidR="004A7EB8">
              <w:rPr>
                <w:noProof/>
                <w:webHidden/>
              </w:rPr>
              <w:fldChar w:fldCharType="begin"/>
            </w:r>
            <w:r w:rsidR="004A7EB8">
              <w:rPr>
                <w:noProof/>
                <w:webHidden/>
              </w:rPr>
              <w:instrText xml:space="preserve"> PAGEREF _Toc36203932 \h </w:instrText>
            </w:r>
            <w:r w:rsidR="004A7EB8">
              <w:rPr>
                <w:noProof/>
                <w:webHidden/>
              </w:rPr>
            </w:r>
            <w:r w:rsidR="004A7EB8">
              <w:rPr>
                <w:noProof/>
                <w:webHidden/>
              </w:rPr>
              <w:fldChar w:fldCharType="separate"/>
            </w:r>
            <w:r w:rsidR="004A7EB8">
              <w:rPr>
                <w:noProof/>
                <w:webHidden/>
              </w:rPr>
              <w:t>3</w:t>
            </w:r>
            <w:r w:rsidR="004A7EB8">
              <w:rPr>
                <w:noProof/>
                <w:webHidden/>
              </w:rPr>
              <w:fldChar w:fldCharType="end"/>
            </w:r>
          </w:hyperlink>
        </w:p>
        <w:p w14:paraId="6D96D35A" w14:textId="708877BA" w:rsidR="004A7EB8" w:rsidRDefault="009A35D0">
          <w:pPr>
            <w:pStyle w:val="TOC2"/>
            <w:tabs>
              <w:tab w:val="right" w:leader="dot" w:pos="8630"/>
            </w:tabs>
            <w:rPr>
              <w:rFonts w:eastAsiaTheme="minorEastAsia"/>
              <w:noProof/>
              <w:color w:val="auto"/>
              <w:lang w:val="en-GB" w:eastAsia="en-GB"/>
            </w:rPr>
          </w:pPr>
          <w:hyperlink w:anchor="_Toc36203933" w:history="1">
            <w:r w:rsidR="004A7EB8" w:rsidRPr="002D56DE">
              <w:rPr>
                <w:rStyle w:val="Hyperlink"/>
                <w:noProof/>
              </w:rPr>
              <w:t>Redesigned ER Diagrams</w:t>
            </w:r>
            <w:r w:rsidR="004A7EB8">
              <w:rPr>
                <w:noProof/>
                <w:webHidden/>
              </w:rPr>
              <w:tab/>
            </w:r>
            <w:r w:rsidR="004A7EB8">
              <w:rPr>
                <w:noProof/>
                <w:webHidden/>
              </w:rPr>
              <w:fldChar w:fldCharType="begin"/>
            </w:r>
            <w:r w:rsidR="004A7EB8">
              <w:rPr>
                <w:noProof/>
                <w:webHidden/>
              </w:rPr>
              <w:instrText xml:space="preserve"> PAGEREF _Toc36203933 \h </w:instrText>
            </w:r>
            <w:r w:rsidR="004A7EB8">
              <w:rPr>
                <w:noProof/>
                <w:webHidden/>
              </w:rPr>
            </w:r>
            <w:r w:rsidR="004A7EB8">
              <w:rPr>
                <w:noProof/>
                <w:webHidden/>
              </w:rPr>
              <w:fldChar w:fldCharType="separate"/>
            </w:r>
            <w:r w:rsidR="004A7EB8">
              <w:rPr>
                <w:noProof/>
                <w:webHidden/>
              </w:rPr>
              <w:t>3</w:t>
            </w:r>
            <w:r w:rsidR="004A7EB8">
              <w:rPr>
                <w:noProof/>
                <w:webHidden/>
              </w:rPr>
              <w:fldChar w:fldCharType="end"/>
            </w:r>
          </w:hyperlink>
        </w:p>
        <w:p w14:paraId="4E370494" w14:textId="043F16DC" w:rsidR="004A7EB8" w:rsidRDefault="009A35D0">
          <w:pPr>
            <w:pStyle w:val="TOC2"/>
            <w:tabs>
              <w:tab w:val="right" w:leader="dot" w:pos="8630"/>
            </w:tabs>
            <w:rPr>
              <w:rFonts w:eastAsiaTheme="minorEastAsia"/>
              <w:noProof/>
              <w:color w:val="auto"/>
              <w:lang w:val="en-GB" w:eastAsia="en-GB"/>
            </w:rPr>
          </w:pPr>
          <w:hyperlink w:anchor="_Toc36203934" w:history="1">
            <w:r w:rsidR="004A7EB8" w:rsidRPr="002D56DE">
              <w:rPr>
                <w:rStyle w:val="Hyperlink"/>
                <w:noProof/>
              </w:rPr>
              <w:t>Critical Discussion - Design</w:t>
            </w:r>
            <w:r w:rsidR="004A7EB8">
              <w:rPr>
                <w:noProof/>
                <w:webHidden/>
              </w:rPr>
              <w:tab/>
            </w:r>
            <w:r w:rsidR="004A7EB8">
              <w:rPr>
                <w:noProof/>
                <w:webHidden/>
              </w:rPr>
              <w:fldChar w:fldCharType="begin"/>
            </w:r>
            <w:r w:rsidR="004A7EB8">
              <w:rPr>
                <w:noProof/>
                <w:webHidden/>
              </w:rPr>
              <w:instrText xml:space="preserve"> PAGEREF _Toc36203934 \h </w:instrText>
            </w:r>
            <w:r w:rsidR="004A7EB8">
              <w:rPr>
                <w:noProof/>
                <w:webHidden/>
              </w:rPr>
            </w:r>
            <w:r w:rsidR="004A7EB8">
              <w:rPr>
                <w:noProof/>
                <w:webHidden/>
              </w:rPr>
              <w:fldChar w:fldCharType="separate"/>
            </w:r>
            <w:r w:rsidR="004A7EB8">
              <w:rPr>
                <w:noProof/>
                <w:webHidden/>
              </w:rPr>
              <w:t>4</w:t>
            </w:r>
            <w:r w:rsidR="004A7EB8">
              <w:rPr>
                <w:noProof/>
                <w:webHidden/>
              </w:rPr>
              <w:fldChar w:fldCharType="end"/>
            </w:r>
          </w:hyperlink>
        </w:p>
        <w:p w14:paraId="2FB7765C" w14:textId="658B2698" w:rsidR="004A7EB8" w:rsidRDefault="009A35D0">
          <w:pPr>
            <w:pStyle w:val="TOC3"/>
            <w:tabs>
              <w:tab w:val="right" w:leader="dot" w:pos="8630"/>
            </w:tabs>
            <w:rPr>
              <w:noProof/>
            </w:rPr>
          </w:pPr>
          <w:hyperlink w:anchor="_Toc36203935" w:history="1">
            <w:r w:rsidR="004A7EB8" w:rsidRPr="002D56DE">
              <w:rPr>
                <w:rStyle w:val="Hyperlink"/>
                <w:noProof/>
              </w:rPr>
              <w:t>Object-Relational</w:t>
            </w:r>
            <w:r w:rsidR="004A7EB8">
              <w:rPr>
                <w:noProof/>
                <w:webHidden/>
              </w:rPr>
              <w:tab/>
            </w:r>
            <w:r w:rsidR="004A7EB8">
              <w:rPr>
                <w:noProof/>
                <w:webHidden/>
              </w:rPr>
              <w:fldChar w:fldCharType="begin"/>
            </w:r>
            <w:r w:rsidR="004A7EB8">
              <w:rPr>
                <w:noProof/>
                <w:webHidden/>
              </w:rPr>
              <w:instrText xml:space="preserve"> PAGEREF _Toc36203935 \h </w:instrText>
            </w:r>
            <w:r w:rsidR="004A7EB8">
              <w:rPr>
                <w:noProof/>
                <w:webHidden/>
              </w:rPr>
            </w:r>
            <w:r w:rsidR="004A7EB8">
              <w:rPr>
                <w:noProof/>
                <w:webHidden/>
              </w:rPr>
              <w:fldChar w:fldCharType="separate"/>
            </w:r>
            <w:r w:rsidR="004A7EB8">
              <w:rPr>
                <w:noProof/>
                <w:webHidden/>
              </w:rPr>
              <w:t>4</w:t>
            </w:r>
            <w:r w:rsidR="004A7EB8">
              <w:rPr>
                <w:noProof/>
                <w:webHidden/>
              </w:rPr>
              <w:fldChar w:fldCharType="end"/>
            </w:r>
          </w:hyperlink>
        </w:p>
        <w:p w14:paraId="2C448409" w14:textId="4F888A0A" w:rsidR="004A7EB8" w:rsidRDefault="009A35D0">
          <w:pPr>
            <w:pStyle w:val="TOC3"/>
            <w:tabs>
              <w:tab w:val="right" w:leader="dot" w:pos="8630"/>
            </w:tabs>
            <w:rPr>
              <w:noProof/>
            </w:rPr>
          </w:pPr>
          <w:hyperlink w:anchor="_Toc36203936" w:history="1">
            <w:r w:rsidR="004A7EB8" w:rsidRPr="002D56DE">
              <w:rPr>
                <w:rStyle w:val="Hyperlink"/>
                <w:noProof/>
              </w:rPr>
              <w:t>Inheritance</w:t>
            </w:r>
            <w:r w:rsidR="004A7EB8">
              <w:rPr>
                <w:noProof/>
                <w:webHidden/>
              </w:rPr>
              <w:tab/>
            </w:r>
            <w:r w:rsidR="004A7EB8">
              <w:rPr>
                <w:noProof/>
                <w:webHidden/>
              </w:rPr>
              <w:fldChar w:fldCharType="begin"/>
            </w:r>
            <w:r w:rsidR="004A7EB8">
              <w:rPr>
                <w:noProof/>
                <w:webHidden/>
              </w:rPr>
              <w:instrText xml:space="preserve"> PAGEREF _Toc36203936 \h </w:instrText>
            </w:r>
            <w:r w:rsidR="004A7EB8">
              <w:rPr>
                <w:noProof/>
                <w:webHidden/>
              </w:rPr>
            </w:r>
            <w:r w:rsidR="004A7EB8">
              <w:rPr>
                <w:noProof/>
                <w:webHidden/>
              </w:rPr>
              <w:fldChar w:fldCharType="separate"/>
            </w:r>
            <w:r w:rsidR="004A7EB8">
              <w:rPr>
                <w:noProof/>
                <w:webHidden/>
              </w:rPr>
              <w:t>4</w:t>
            </w:r>
            <w:r w:rsidR="004A7EB8">
              <w:rPr>
                <w:noProof/>
                <w:webHidden/>
              </w:rPr>
              <w:fldChar w:fldCharType="end"/>
            </w:r>
          </w:hyperlink>
        </w:p>
        <w:p w14:paraId="5B8A143A" w14:textId="271F243B" w:rsidR="004A7EB8" w:rsidRDefault="009A35D0">
          <w:pPr>
            <w:pStyle w:val="TOC3"/>
            <w:tabs>
              <w:tab w:val="right" w:leader="dot" w:pos="8630"/>
            </w:tabs>
            <w:rPr>
              <w:noProof/>
            </w:rPr>
          </w:pPr>
          <w:hyperlink w:anchor="_Toc36203937" w:history="1">
            <w:r w:rsidR="004A7EB8" w:rsidRPr="002D56DE">
              <w:rPr>
                <w:rStyle w:val="Hyperlink"/>
                <w:noProof/>
              </w:rPr>
              <w:t>Types</w:t>
            </w:r>
            <w:r w:rsidR="004A7EB8">
              <w:rPr>
                <w:noProof/>
                <w:webHidden/>
              </w:rPr>
              <w:tab/>
            </w:r>
            <w:r w:rsidR="004A7EB8">
              <w:rPr>
                <w:noProof/>
                <w:webHidden/>
              </w:rPr>
              <w:fldChar w:fldCharType="begin"/>
            </w:r>
            <w:r w:rsidR="004A7EB8">
              <w:rPr>
                <w:noProof/>
                <w:webHidden/>
              </w:rPr>
              <w:instrText xml:space="preserve"> PAGEREF _Toc36203937 \h </w:instrText>
            </w:r>
            <w:r w:rsidR="004A7EB8">
              <w:rPr>
                <w:noProof/>
                <w:webHidden/>
              </w:rPr>
            </w:r>
            <w:r w:rsidR="004A7EB8">
              <w:rPr>
                <w:noProof/>
                <w:webHidden/>
              </w:rPr>
              <w:fldChar w:fldCharType="separate"/>
            </w:r>
            <w:r w:rsidR="004A7EB8">
              <w:rPr>
                <w:noProof/>
                <w:webHidden/>
              </w:rPr>
              <w:t>5</w:t>
            </w:r>
            <w:r w:rsidR="004A7EB8">
              <w:rPr>
                <w:noProof/>
                <w:webHidden/>
              </w:rPr>
              <w:fldChar w:fldCharType="end"/>
            </w:r>
          </w:hyperlink>
        </w:p>
        <w:p w14:paraId="5B36CF6F" w14:textId="3D4BB736" w:rsidR="004A7EB8" w:rsidRDefault="009A35D0">
          <w:pPr>
            <w:pStyle w:val="TOC3"/>
            <w:tabs>
              <w:tab w:val="right" w:leader="dot" w:pos="8630"/>
            </w:tabs>
            <w:rPr>
              <w:noProof/>
            </w:rPr>
          </w:pPr>
          <w:hyperlink w:anchor="_Toc36203938" w:history="1">
            <w:r w:rsidR="004A7EB8" w:rsidRPr="002D56DE">
              <w:rPr>
                <w:rStyle w:val="Hyperlink"/>
                <w:noProof/>
              </w:rPr>
              <w:t>Collections</w:t>
            </w:r>
            <w:r w:rsidR="004A7EB8">
              <w:rPr>
                <w:noProof/>
                <w:webHidden/>
              </w:rPr>
              <w:tab/>
            </w:r>
            <w:r w:rsidR="004A7EB8">
              <w:rPr>
                <w:noProof/>
                <w:webHidden/>
              </w:rPr>
              <w:fldChar w:fldCharType="begin"/>
            </w:r>
            <w:r w:rsidR="004A7EB8">
              <w:rPr>
                <w:noProof/>
                <w:webHidden/>
              </w:rPr>
              <w:instrText xml:space="preserve"> PAGEREF _Toc36203938 \h </w:instrText>
            </w:r>
            <w:r w:rsidR="004A7EB8">
              <w:rPr>
                <w:noProof/>
                <w:webHidden/>
              </w:rPr>
            </w:r>
            <w:r w:rsidR="004A7EB8">
              <w:rPr>
                <w:noProof/>
                <w:webHidden/>
              </w:rPr>
              <w:fldChar w:fldCharType="separate"/>
            </w:r>
            <w:r w:rsidR="004A7EB8">
              <w:rPr>
                <w:noProof/>
                <w:webHidden/>
              </w:rPr>
              <w:t>5</w:t>
            </w:r>
            <w:r w:rsidR="004A7EB8">
              <w:rPr>
                <w:noProof/>
                <w:webHidden/>
              </w:rPr>
              <w:fldChar w:fldCharType="end"/>
            </w:r>
          </w:hyperlink>
        </w:p>
        <w:p w14:paraId="60C0B169" w14:textId="22D7BF5E" w:rsidR="004A7EB8" w:rsidRDefault="009A35D0">
          <w:pPr>
            <w:pStyle w:val="TOC1"/>
            <w:tabs>
              <w:tab w:val="right" w:leader="dot" w:pos="8630"/>
            </w:tabs>
            <w:rPr>
              <w:rFonts w:eastAsiaTheme="minorEastAsia"/>
              <w:noProof/>
              <w:color w:val="auto"/>
              <w:lang w:val="en-GB" w:eastAsia="en-GB"/>
            </w:rPr>
          </w:pPr>
          <w:hyperlink w:anchor="_Toc36203939" w:history="1">
            <w:r w:rsidR="004A7EB8" w:rsidRPr="002D56DE">
              <w:rPr>
                <w:rStyle w:val="Hyperlink"/>
                <w:noProof/>
              </w:rPr>
              <w:t>Task 3</w:t>
            </w:r>
            <w:r w:rsidR="004A7EB8">
              <w:rPr>
                <w:noProof/>
                <w:webHidden/>
              </w:rPr>
              <w:tab/>
            </w:r>
            <w:r w:rsidR="004A7EB8">
              <w:rPr>
                <w:noProof/>
                <w:webHidden/>
              </w:rPr>
              <w:fldChar w:fldCharType="begin"/>
            </w:r>
            <w:r w:rsidR="004A7EB8">
              <w:rPr>
                <w:noProof/>
                <w:webHidden/>
              </w:rPr>
              <w:instrText xml:space="preserve"> PAGEREF _Toc36203939 \h </w:instrText>
            </w:r>
            <w:r w:rsidR="004A7EB8">
              <w:rPr>
                <w:noProof/>
                <w:webHidden/>
              </w:rPr>
            </w:r>
            <w:r w:rsidR="004A7EB8">
              <w:rPr>
                <w:noProof/>
                <w:webHidden/>
              </w:rPr>
              <w:fldChar w:fldCharType="separate"/>
            </w:r>
            <w:r w:rsidR="004A7EB8">
              <w:rPr>
                <w:noProof/>
                <w:webHidden/>
              </w:rPr>
              <w:t>6</w:t>
            </w:r>
            <w:r w:rsidR="004A7EB8">
              <w:rPr>
                <w:noProof/>
                <w:webHidden/>
              </w:rPr>
              <w:fldChar w:fldCharType="end"/>
            </w:r>
          </w:hyperlink>
        </w:p>
        <w:p w14:paraId="5B62EC0C" w14:textId="33F7218F" w:rsidR="004A7EB8" w:rsidRDefault="009A35D0">
          <w:pPr>
            <w:pStyle w:val="TOC1"/>
            <w:tabs>
              <w:tab w:val="right" w:leader="dot" w:pos="8630"/>
            </w:tabs>
            <w:rPr>
              <w:rFonts w:eastAsiaTheme="minorEastAsia"/>
              <w:noProof/>
              <w:color w:val="auto"/>
              <w:lang w:val="en-GB" w:eastAsia="en-GB"/>
            </w:rPr>
          </w:pPr>
          <w:hyperlink w:anchor="_Toc36203940" w:history="1">
            <w:r w:rsidR="004A7EB8" w:rsidRPr="002D56DE">
              <w:rPr>
                <w:rStyle w:val="Hyperlink"/>
                <w:noProof/>
              </w:rPr>
              <w:t>Task 4</w:t>
            </w:r>
            <w:r w:rsidR="004A7EB8">
              <w:rPr>
                <w:noProof/>
                <w:webHidden/>
              </w:rPr>
              <w:tab/>
            </w:r>
            <w:r w:rsidR="004A7EB8">
              <w:rPr>
                <w:noProof/>
                <w:webHidden/>
              </w:rPr>
              <w:fldChar w:fldCharType="begin"/>
            </w:r>
            <w:r w:rsidR="004A7EB8">
              <w:rPr>
                <w:noProof/>
                <w:webHidden/>
              </w:rPr>
              <w:instrText xml:space="preserve"> PAGEREF _Toc36203940 \h </w:instrText>
            </w:r>
            <w:r w:rsidR="004A7EB8">
              <w:rPr>
                <w:noProof/>
                <w:webHidden/>
              </w:rPr>
            </w:r>
            <w:r w:rsidR="004A7EB8">
              <w:rPr>
                <w:noProof/>
                <w:webHidden/>
              </w:rPr>
              <w:fldChar w:fldCharType="separate"/>
            </w:r>
            <w:r w:rsidR="004A7EB8">
              <w:rPr>
                <w:noProof/>
                <w:webHidden/>
              </w:rPr>
              <w:t>7</w:t>
            </w:r>
            <w:r w:rsidR="004A7EB8">
              <w:rPr>
                <w:noProof/>
                <w:webHidden/>
              </w:rPr>
              <w:fldChar w:fldCharType="end"/>
            </w:r>
          </w:hyperlink>
        </w:p>
        <w:p w14:paraId="7D067F91" w14:textId="7A5B43B7" w:rsidR="004A7EB8" w:rsidRDefault="009A35D0">
          <w:pPr>
            <w:pStyle w:val="TOC2"/>
            <w:tabs>
              <w:tab w:val="right" w:leader="dot" w:pos="8630"/>
            </w:tabs>
            <w:rPr>
              <w:rFonts w:eastAsiaTheme="minorEastAsia"/>
              <w:noProof/>
              <w:color w:val="auto"/>
              <w:lang w:val="en-GB" w:eastAsia="en-GB"/>
            </w:rPr>
          </w:pPr>
          <w:hyperlink w:anchor="_Toc36203941" w:history="1">
            <w:r w:rsidR="004A7EB8" w:rsidRPr="002D56DE">
              <w:rPr>
                <w:rStyle w:val="Hyperlink"/>
                <w:noProof/>
              </w:rPr>
              <w:t>Question A</w:t>
            </w:r>
            <w:r w:rsidR="004A7EB8">
              <w:rPr>
                <w:noProof/>
                <w:webHidden/>
              </w:rPr>
              <w:tab/>
            </w:r>
            <w:r w:rsidR="004A7EB8">
              <w:rPr>
                <w:noProof/>
                <w:webHidden/>
              </w:rPr>
              <w:fldChar w:fldCharType="begin"/>
            </w:r>
            <w:r w:rsidR="004A7EB8">
              <w:rPr>
                <w:noProof/>
                <w:webHidden/>
              </w:rPr>
              <w:instrText xml:space="preserve"> PAGEREF _Toc36203941 \h </w:instrText>
            </w:r>
            <w:r w:rsidR="004A7EB8">
              <w:rPr>
                <w:noProof/>
                <w:webHidden/>
              </w:rPr>
            </w:r>
            <w:r w:rsidR="004A7EB8">
              <w:rPr>
                <w:noProof/>
                <w:webHidden/>
              </w:rPr>
              <w:fldChar w:fldCharType="separate"/>
            </w:r>
            <w:r w:rsidR="004A7EB8">
              <w:rPr>
                <w:noProof/>
                <w:webHidden/>
              </w:rPr>
              <w:t>7</w:t>
            </w:r>
            <w:r w:rsidR="004A7EB8">
              <w:rPr>
                <w:noProof/>
                <w:webHidden/>
              </w:rPr>
              <w:fldChar w:fldCharType="end"/>
            </w:r>
          </w:hyperlink>
        </w:p>
        <w:p w14:paraId="7D58DD80" w14:textId="1B389104" w:rsidR="004A7EB8" w:rsidRDefault="009A35D0">
          <w:pPr>
            <w:pStyle w:val="TOC2"/>
            <w:tabs>
              <w:tab w:val="right" w:leader="dot" w:pos="8630"/>
            </w:tabs>
            <w:rPr>
              <w:rFonts w:eastAsiaTheme="minorEastAsia"/>
              <w:noProof/>
              <w:color w:val="auto"/>
              <w:lang w:val="en-GB" w:eastAsia="en-GB"/>
            </w:rPr>
          </w:pPr>
          <w:hyperlink w:anchor="_Toc36203942" w:history="1">
            <w:r w:rsidR="004A7EB8" w:rsidRPr="002D56DE">
              <w:rPr>
                <w:rStyle w:val="Hyperlink"/>
                <w:noProof/>
              </w:rPr>
              <w:t>Question B</w:t>
            </w:r>
            <w:r w:rsidR="004A7EB8">
              <w:rPr>
                <w:noProof/>
                <w:webHidden/>
              </w:rPr>
              <w:tab/>
            </w:r>
            <w:r w:rsidR="004A7EB8">
              <w:rPr>
                <w:noProof/>
                <w:webHidden/>
              </w:rPr>
              <w:fldChar w:fldCharType="begin"/>
            </w:r>
            <w:r w:rsidR="004A7EB8">
              <w:rPr>
                <w:noProof/>
                <w:webHidden/>
              </w:rPr>
              <w:instrText xml:space="preserve"> PAGEREF _Toc36203942 \h </w:instrText>
            </w:r>
            <w:r w:rsidR="004A7EB8">
              <w:rPr>
                <w:noProof/>
                <w:webHidden/>
              </w:rPr>
            </w:r>
            <w:r w:rsidR="004A7EB8">
              <w:rPr>
                <w:noProof/>
                <w:webHidden/>
              </w:rPr>
              <w:fldChar w:fldCharType="separate"/>
            </w:r>
            <w:r w:rsidR="004A7EB8">
              <w:rPr>
                <w:noProof/>
                <w:webHidden/>
              </w:rPr>
              <w:t>8</w:t>
            </w:r>
            <w:r w:rsidR="004A7EB8">
              <w:rPr>
                <w:noProof/>
                <w:webHidden/>
              </w:rPr>
              <w:fldChar w:fldCharType="end"/>
            </w:r>
          </w:hyperlink>
        </w:p>
        <w:p w14:paraId="55367335" w14:textId="05F8207D" w:rsidR="004A7EB8" w:rsidRDefault="009A35D0">
          <w:pPr>
            <w:pStyle w:val="TOC2"/>
            <w:tabs>
              <w:tab w:val="right" w:leader="dot" w:pos="8630"/>
            </w:tabs>
            <w:rPr>
              <w:rFonts w:eastAsiaTheme="minorEastAsia"/>
              <w:noProof/>
              <w:color w:val="auto"/>
              <w:lang w:val="en-GB" w:eastAsia="en-GB"/>
            </w:rPr>
          </w:pPr>
          <w:hyperlink w:anchor="_Toc36203943" w:history="1">
            <w:r w:rsidR="004A7EB8" w:rsidRPr="002D56DE">
              <w:rPr>
                <w:rStyle w:val="Hyperlink"/>
                <w:noProof/>
              </w:rPr>
              <w:t>Question C</w:t>
            </w:r>
            <w:r w:rsidR="004A7EB8">
              <w:rPr>
                <w:noProof/>
                <w:webHidden/>
              </w:rPr>
              <w:tab/>
            </w:r>
            <w:r w:rsidR="004A7EB8">
              <w:rPr>
                <w:noProof/>
                <w:webHidden/>
              </w:rPr>
              <w:fldChar w:fldCharType="begin"/>
            </w:r>
            <w:r w:rsidR="004A7EB8">
              <w:rPr>
                <w:noProof/>
                <w:webHidden/>
              </w:rPr>
              <w:instrText xml:space="preserve"> PAGEREF _Toc36203943 \h </w:instrText>
            </w:r>
            <w:r w:rsidR="004A7EB8">
              <w:rPr>
                <w:noProof/>
                <w:webHidden/>
              </w:rPr>
            </w:r>
            <w:r w:rsidR="004A7EB8">
              <w:rPr>
                <w:noProof/>
                <w:webHidden/>
              </w:rPr>
              <w:fldChar w:fldCharType="separate"/>
            </w:r>
            <w:r w:rsidR="004A7EB8">
              <w:rPr>
                <w:noProof/>
                <w:webHidden/>
              </w:rPr>
              <w:t>9</w:t>
            </w:r>
            <w:r w:rsidR="004A7EB8">
              <w:rPr>
                <w:noProof/>
                <w:webHidden/>
              </w:rPr>
              <w:fldChar w:fldCharType="end"/>
            </w:r>
          </w:hyperlink>
        </w:p>
        <w:p w14:paraId="24EE8DE6" w14:textId="38B924C2" w:rsidR="004A7EB8" w:rsidRDefault="009A35D0">
          <w:pPr>
            <w:pStyle w:val="TOC2"/>
            <w:tabs>
              <w:tab w:val="right" w:leader="dot" w:pos="8630"/>
            </w:tabs>
            <w:rPr>
              <w:rFonts w:eastAsiaTheme="minorEastAsia"/>
              <w:noProof/>
              <w:color w:val="auto"/>
              <w:lang w:val="en-GB" w:eastAsia="en-GB"/>
            </w:rPr>
          </w:pPr>
          <w:hyperlink w:anchor="_Toc36203944" w:history="1">
            <w:r w:rsidR="004A7EB8" w:rsidRPr="002D56DE">
              <w:rPr>
                <w:rStyle w:val="Hyperlink"/>
                <w:noProof/>
              </w:rPr>
              <w:t>Question D</w:t>
            </w:r>
            <w:r w:rsidR="004A7EB8">
              <w:rPr>
                <w:noProof/>
                <w:webHidden/>
              </w:rPr>
              <w:tab/>
            </w:r>
            <w:r w:rsidR="004A7EB8">
              <w:rPr>
                <w:noProof/>
                <w:webHidden/>
              </w:rPr>
              <w:fldChar w:fldCharType="begin"/>
            </w:r>
            <w:r w:rsidR="004A7EB8">
              <w:rPr>
                <w:noProof/>
                <w:webHidden/>
              </w:rPr>
              <w:instrText xml:space="preserve"> PAGEREF _Toc36203944 \h </w:instrText>
            </w:r>
            <w:r w:rsidR="004A7EB8">
              <w:rPr>
                <w:noProof/>
                <w:webHidden/>
              </w:rPr>
            </w:r>
            <w:r w:rsidR="004A7EB8">
              <w:rPr>
                <w:noProof/>
                <w:webHidden/>
              </w:rPr>
              <w:fldChar w:fldCharType="separate"/>
            </w:r>
            <w:r w:rsidR="004A7EB8">
              <w:rPr>
                <w:noProof/>
                <w:webHidden/>
              </w:rPr>
              <w:t>10</w:t>
            </w:r>
            <w:r w:rsidR="004A7EB8">
              <w:rPr>
                <w:noProof/>
                <w:webHidden/>
              </w:rPr>
              <w:fldChar w:fldCharType="end"/>
            </w:r>
          </w:hyperlink>
        </w:p>
        <w:p w14:paraId="6EC67BA1" w14:textId="144B1267" w:rsidR="004A7EB8" w:rsidRDefault="009A35D0">
          <w:pPr>
            <w:pStyle w:val="TOC2"/>
            <w:tabs>
              <w:tab w:val="right" w:leader="dot" w:pos="8630"/>
            </w:tabs>
            <w:rPr>
              <w:rFonts w:eastAsiaTheme="minorEastAsia"/>
              <w:noProof/>
              <w:color w:val="auto"/>
              <w:lang w:val="en-GB" w:eastAsia="en-GB"/>
            </w:rPr>
          </w:pPr>
          <w:hyperlink w:anchor="_Toc36203945" w:history="1">
            <w:r w:rsidR="004A7EB8" w:rsidRPr="002D56DE">
              <w:rPr>
                <w:rStyle w:val="Hyperlink"/>
                <w:noProof/>
              </w:rPr>
              <w:t>Question E</w:t>
            </w:r>
            <w:r w:rsidR="004A7EB8">
              <w:rPr>
                <w:noProof/>
                <w:webHidden/>
              </w:rPr>
              <w:tab/>
            </w:r>
            <w:r w:rsidR="004A7EB8">
              <w:rPr>
                <w:noProof/>
                <w:webHidden/>
              </w:rPr>
              <w:fldChar w:fldCharType="begin"/>
            </w:r>
            <w:r w:rsidR="004A7EB8">
              <w:rPr>
                <w:noProof/>
                <w:webHidden/>
              </w:rPr>
              <w:instrText xml:space="preserve"> PAGEREF _Toc36203945 \h </w:instrText>
            </w:r>
            <w:r w:rsidR="004A7EB8">
              <w:rPr>
                <w:noProof/>
                <w:webHidden/>
              </w:rPr>
            </w:r>
            <w:r w:rsidR="004A7EB8">
              <w:rPr>
                <w:noProof/>
                <w:webHidden/>
              </w:rPr>
              <w:fldChar w:fldCharType="separate"/>
            </w:r>
            <w:r w:rsidR="004A7EB8">
              <w:rPr>
                <w:noProof/>
                <w:webHidden/>
              </w:rPr>
              <w:t>11</w:t>
            </w:r>
            <w:r w:rsidR="004A7EB8">
              <w:rPr>
                <w:noProof/>
                <w:webHidden/>
              </w:rPr>
              <w:fldChar w:fldCharType="end"/>
            </w:r>
          </w:hyperlink>
        </w:p>
        <w:p w14:paraId="4F81CFD7" w14:textId="0045698F" w:rsidR="004A7EB8" w:rsidRDefault="009A35D0">
          <w:pPr>
            <w:pStyle w:val="TOC2"/>
            <w:tabs>
              <w:tab w:val="right" w:leader="dot" w:pos="8630"/>
            </w:tabs>
            <w:rPr>
              <w:rFonts w:eastAsiaTheme="minorEastAsia"/>
              <w:noProof/>
              <w:color w:val="auto"/>
              <w:lang w:val="en-GB" w:eastAsia="en-GB"/>
            </w:rPr>
          </w:pPr>
          <w:hyperlink w:anchor="_Toc36203946" w:history="1">
            <w:r w:rsidR="004A7EB8" w:rsidRPr="002D56DE">
              <w:rPr>
                <w:rStyle w:val="Hyperlink"/>
                <w:noProof/>
              </w:rPr>
              <w:t>Question F</w:t>
            </w:r>
            <w:r w:rsidR="004A7EB8">
              <w:rPr>
                <w:noProof/>
                <w:webHidden/>
              </w:rPr>
              <w:tab/>
            </w:r>
            <w:r w:rsidR="004A7EB8">
              <w:rPr>
                <w:noProof/>
                <w:webHidden/>
              </w:rPr>
              <w:fldChar w:fldCharType="begin"/>
            </w:r>
            <w:r w:rsidR="004A7EB8">
              <w:rPr>
                <w:noProof/>
                <w:webHidden/>
              </w:rPr>
              <w:instrText xml:space="preserve"> PAGEREF _Toc36203946 \h </w:instrText>
            </w:r>
            <w:r w:rsidR="004A7EB8">
              <w:rPr>
                <w:noProof/>
                <w:webHidden/>
              </w:rPr>
            </w:r>
            <w:r w:rsidR="004A7EB8">
              <w:rPr>
                <w:noProof/>
                <w:webHidden/>
              </w:rPr>
              <w:fldChar w:fldCharType="separate"/>
            </w:r>
            <w:r w:rsidR="004A7EB8">
              <w:rPr>
                <w:noProof/>
                <w:webHidden/>
              </w:rPr>
              <w:t>12</w:t>
            </w:r>
            <w:r w:rsidR="004A7EB8">
              <w:rPr>
                <w:noProof/>
                <w:webHidden/>
              </w:rPr>
              <w:fldChar w:fldCharType="end"/>
            </w:r>
          </w:hyperlink>
        </w:p>
        <w:p w14:paraId="420F4ACA" w14:textId="1D50862E" w:rsidR="004A7EB8" w:rsidRDefault="009A35D0">
          <w:pPr>
            <w:pStyle w:val="TOC2"/>
            <w:tabs>
              <w:tab w:val="right" w:leader="dot" w:pos="8630"/>
            </w:tabs>
            <w:rPr>
              <w:rFonts w:eastAsiaTheme="minorEastAsia"/>
              <w:noProof/>
              <w:color w:val="auto"/>
              <w:lang w:val="en-GB" w:eastAsia="en-GB"/>
            </w:rPr>
          </w:pPr>
          <w:hyperlink w:anchor="_Toc36203947" w:history="1">
            <w:r w:rsidR="004A7EB8" w:rsidRPr="002D56DE">
              <w:rPr>
                <w:rStyle w:val="Hyperlink"/>
                <w:noProof/>
              </w:rPr>
              <w:t>Question G</w:t>
            </w:r>
            <w:r w:rsidR="004A7EB8">
              <w:rPr>
                <w:noProof/>
                <w:webHidden/>
              </w:rPr>
              <w:tab/>
            </w:r>
            <w:r w:rsidR="004A7EB8">
              <w:rPr>
                <w:noProof/>
                <w:webHidden/>
              </w:rPr>
              <w:fldChar w:fldCharType="begin"/>
            </w:r>
            <w:r w:rsidR="004A7EB8">
              <w:rPr>
                <w:noProof/>
                <w:webHidden/>
              </w:rPr>
              <w:instrText xml:space="preserve"> PAGEREF _Toc36203947 \h </w:instrText>
            </w:r>
            <w:r w:rsidR="004A7EB8">
              <w:rPr>
                <w:noProof/>
                <w:webHidden/>
              </w:rPr>
            </w:r>
            <w:r w:rsidR="004A7EB8">
              <w:rPr>
                <w:noProof/>
                <w:webHidden/>
              </w:rPr>
              <w:fldChar w:fldCharType="separate"/>
            </w:r>
            <w:r w:rsidR="004A7EB8">
              <w:rPr>
                <w:noProof/>
                <w:webHidden/>
              </w:rPr>
              <w:t>13</w:t>
            </w:r>
            <w:r w:rsidR="004A7EB8">
              <w:rPr>
                <w:noProof/>
                <w:webHidden/>
              </w:rPr>
              <w:fldChar w:fldCharType="end"/>
            </w:r>
          </w:hyperlink>
        </w:p>
        <w:p w14:paraId="5FB4FF7F" w14:textId="27EA2E6D" w:rsidR="004A7EB8" w:rsidRDefault="009A35D0">
          <w:pPr>
            <w:pStyle w:val="TOC2"/>
            <w:tabs>
              <w:tab w:val="right" w:leader="dot" w:pos="8630"/>
            </w:tabs>
            <w:rPr>
              <w:rFonts w:eastAsiaTheme="minorEastAsia"/>
              <w:noProof/>
              <w:color w:val="auto"/>
              <w:lang w:val="en-GB" w:eastAsia="en-GB"/>
            </w:rPr>
          </w:pPr>
          <w:hyperlink w:anchor="_Toc36203948" w:history="1">
            <w:r w:rsidR="004A7EB8" w:rsidRPr="002D56DE">
              <w:rPr>
                <w:rStyle w:val="Hyperlink"/>
                <w:noProof/>
              </w:rPr>
              <w:t>Question H</w:t>
            </w:r>
            <w:r w:rsidR="004A7EB8">
              <w:rPr>
                <w:noProof/>
                <w:webHidden/>
              </w:rPr>
              <w:tab/>
            </w:r>
            <w:r w:rsidR="004A7EB8">
              <w:rPr>
                <w:noProof/>
                <w:webHidden/>
              </w:rPr>
              <w:fldChar w:fldCharType="begin"/>
            </w:r>
            <w:r w:rsidR="004A7EB8">
              <w:rPr>
                <w:noProof/>
                <w:webHidden/>
              </w:rPr>
              <w:instrText xml:space="preserve"> PAGEREF _Toc36203948 \h </w:instrText>
            </w:r>
            <w:r w:rsidR="004A7EB8">
              <w:rPr>
                <w:noProof/>
                <w:webHidden/>
              </w:rPr>
            </w:r>
            <w:r w:rsidR="004A7EB8">
              <w:rPr>
                <w:noProof/>
                <w:webHidden/>
              </w:rPr>
              <w:fldChar w:fldCharType="separate"/>
            </w:r>
            <w:r w:rsidR="004A7EB8">
              <w:rPr>
                <w:noProof/>
                <w:webHidden/>
              </w:rPr>
              <w:t>14</w:t>
            </w:r>
            <w:r w:rsidR="004A7EB8">
              <w:rPr>
                <w:noProof/>
                <w:webHidden/>
              </w:rPr>
              <w:fldChar w:fldCharType="end"/>
            </w:r>
          </w:hyperlink>
        </w:p>
        <w:p w14:paraId="3DBA9C5B" w14:textId="6952CF0C" w:rsidR="004A7EB8" w:rsidRDefault="009A35D0">
          <w:pPr>
            <w:pStyle w:val="TOC1"/>
            <w:tabs>
              <w:tab w:val="right" w:leader="dot" w:pos="8630"/>
            </w:tabs>
            <w:rPr>
              <w:rFonts w:eastAsiaTheme="minorEastAsia"/>
              <w:noProof/>
              <w:color w:val="auto"/>
              <w:lang w:val="en-GB" w:eastAsia="en-GB"/>
            </w:rPr>
          </w:pPr>
          <w:hyperlink w:anchor="_Toc36203949" w:history="1">
            <w:r w:rsidR="004A7EB8" w:rsidRPr="002D56DE">
              <w:rPr>
                <w:rStyle w:val="Hyperlink"/>
                <w:noProof/>
              </w:rPr>
              <w:t>Task 5</w:t>
            </w:r>
            <w:r w:rsidR="004A7EB8">
              <w:rPr>
                <w:noProof/>
                <w:webHidden/>
              </w:rPr>
              <w:tab/>
            </w:r>
            <w:r w:rsidR="004A7EB8">
              <w:rPr>
                <w:noProof/>
                <w:webHidden/>
              </w:rPr>
              <w:fldChar w:fldCharType="begin"/>
            </w:r>
            <w:r w:rsidR="004A7EB8">
              <w:rPr>
                <w:noProof/>
                <w:webHidden/>
              </w:rPr>
              <w:instrText xml:space="preserve"> PAGEREF _Toc36203949 \h </w:instrText>
            </w:r>
            <w:r w:rsidR="004A7EB8">
              <w:rPr>
                <w:noProof/>
                <w:webHidden/>
              </w:rPr>
            </w:r>
            <w:r w:rsidR="004A7EB8">
              <w:rPr>
                <w:noProof/>
                <w:webHidden/>
              </w:rPr>
              <w:fldChar w:fldCharType="separate"/>
            </w:r>
            <w:r w:rsidR="004A7EB8">
              <w:rPr>
                <w:noProof/>
                <w:webHidden/>
              </w:rPr>
              <w:t>15</w:t>
            </w:r>
            <w:r w:rsidR="004A7EB8">
              <w:rPr>
                <w:noProof/>
                <w:webHidden/>
              </w:rPr>
              <w:fldChar w:fldCharType="end"/>
            </w:r>
          </w:hyperlink>
        </w:p>
        <w:p w14:paraId="3B0D1425" w14:textId="7B8E7419" w:rsidR="004A7EB8" w:rsidRDefault="009A35D0">
          <w:pPr>
            <w:pStyle w:val="TOC2"/>
            <w:tabs>
              <w:tab w:val="right" w:leader="dot" w:pos="8630"/>
            </w:tabs>
            <w:rPr>
              <w:rFonts w:eastAsiaTheme="minorEastAsia"/>
              <w:noProof/>
              <w:color w:val="auto"/>
              <w:lang w:val="en-GB" w:eastAsia="en-GB"/>
            </w:rPr>
          </w:pPr>
          <w:hyperlink w:anchor="_Toc36203950" w:history="1">
            <w:r w:rsidR="004A7EB8" w:rsidRPr="002D56DE">
              <w:rPr>
                <w:rStyle w:val="Hyperlink"/>
                <w:noProof/>
              </w:rPr>
              <w:t>Critical Discussion – Object-Relational and Relational Model</w:t>
            </w:r>
            <w:r w:rsidR="004A7EB8">
              <w:rPr>
                <w:noProof/>
                <w:webHidden/>
              </w:rPr>
              <w:tab/>
            </w:r>
            <w:r w:rsidR="004A7EB8">
              <w:rPr>
                <w:noProof/>
                <w:webHidden/>
              </w:rPr>
              <w:fldChar w:fldCharType="begin"/>
            </w:r>
            <w:r w:rsidR="004A7EB8">
              <w:rPr>
                <w:noProof/>
                <w:webHidden/>
              </w:rPr>
              <w:instrText xml:space="preserve"> PAGEREF _Toc36203950 \h </w:instrText>
            </w:r>
            <w:r w:rsidR="004A7EB8">
              <w:rPr>
                <w:noProof/>
                <w:webHidden/>
              </w:rPr>
            </w:r>
            <w:r w:rsidR="004A7EB8">
              <w:rPr>
                <w:noProof/>
                <w:webHidden/>
              </w:rPr>
              <w:fldChar w:fldCharType="separate"/>
            </w:r>
            <w:r w:rsidR="004A7EB8">
              <w:rPr>
                <w:noProof/>
                <w:webHidden/>
              </w:rPr>
              <w:t>15</w:t>
            </w:r>
            <w:r w:rsidR="004A7EB8">
              <w:rPr>
                <w:noProof/>
                <w:webHidden/>
              </w:rPr>
              <w:fldChar w:fldCharType="end"/>
            </w:r>
          </w:hyperlink>
        </w:p>
        <w:p w14:paraId="7FCA950C" w14:textId="7CEC32C3" w:rsidR="004A7EB8" w:rsidRDefault="009A35D0">
          <w:pPr>
            <w:pStyle w:val="TOC1"/>
            <w:tabs>
              <w:tab w:val="right" w:leader="dot" w:pos="8630"/>
            </w:tabs>
            <w:rPr>
              <w:rFonts w:eastAsiaTheme="minorEastAsia"/>
              <w:noProof/>
              <w:color w:val="auto"/>
              <w:lang w:val="en-GB" w:eastAsia="en-GB"/>
            </w:rPr>
          </w:pPr>
          <w:hyperlink w:anchor="_Toc36203951" w:history="1">
            <w:r w:rsidR="004A7EB8" w:rsidRPr="002D56DE">
              <w:rPr>
                <w:rStyle w:val="Hyperlink"/>
                <w:noProof/>
              </w:rPr>
              <w:t>Task 6</w:t>
            </w:r>
            <w:r w:rsidR="004A7EB8">
              <w:rPr>
                <w:noProof/>
                <w:webHidden/>
              </w:rPr>
              <w:tab/>
            </w:r>
            <w:r w:rsidR="004A7EB8">
              <w:rPr>
                <w:noProof/>
                <w:webHidden/>
              </w:rPr>
              <w:fldChar w:fldCharType="begin"/>
            </w:r>
            <w:r w:rsidR="004A7EB8">
              <w:rPr>
                <w:noProof/>
                <w:webHidden/>
              </w:rPr>
              <w:instrText xml:space="preserve"> PAGEREF _Toc36203951 \h </w:instrText>
            </w:r>
            <w:r w:rsidR="004A7EB8">
              <w:rPr>
                <w:noProof/>
                <w:webHidden/>
              </w:rPr>
            </w:r>
            <w:r w:rsidR="004A7EB8">
              <w:rPr>
                <w:noProof/>
                <w:webHidden/>
              </w:rPr>
              <w:fldChar w:fldCharType="separate"/>
            </w:r>
            <w:r w:rsidR="004A7EB8">
              <w:rPr>
                <w:noProof/>
                <w:webHidden/>
              </w:rPr>
              <w:t>16</w:t>
            </w:r>
            <w:r w:rsidR="004A7EB8">
              <w:rPr>
                <w:noProof/>
                <w:webHidden/>
              </w:rPr>
              <w:fldChar w:fldCharType="end"/>
            </w:r>
          </w:hyperlink>
        </w:p>
        <w:p w14:paraId="2EBF359F" w14:textId="19C4E3C0" w:rsidR="002C7B3D" w:rsidRDefault="002C7B3D">
          <w:r>
            <w:rPr>
              <w:b/>
              <w:bCs/>
              <w:noProof/>
            </w:rPr>
            <w:fldChar w:fldCharType="end"/>
          </w:r>
        </w:p>
      </w:sdtContent>
    </w:sdt>
    <w:p w14:paraId="2C1E18D6" w14:textId="77777777" w:rsidR="002C7B3D" w:rsidRDefault="002C7B3D">
      <w:pPr>
        <w:rPr>
          <w:rFonts w:asciiTheme="majorHAnsi" w:eastAsiaTheme="majorEastAsia" w:hAnsiTheme="majorHAnsi" w:cstheme="majorBidi"/>
          <w:color w:val="007789" w:themeColor="accent1" w:themeShade="BF"/>
          <w:sz w:val="32"/>
        </w:rPr>
      </w:pPr>
      <w:r>
        <w:br w:type="page"/>
      </w:r>
    </w:p>
    <w:p w14:paraId="14CC79F4" w14:textId="2C02E36D" w:rsidR="00C6554A" w:rsidRDefault="002C7B3D" w:rsidP="0056493A">
      <w:pPr>
        <w:pStyle w:val="Heading1"/>
      </w:pPr>
      <w:bookmarkStart w:id="5" w:name="_Toc36203930"/>
      <w:r>
        <w:lastRenderedPageBreak/>
        <w:t>Task 1</w:t>
      </w:r>
      <w:bookmarkEnd w:id="5"/>
    </w:p>
    <w:p w14:paraId="05DB9402" w14:textId="7DDB43A9" w:rsidR="004C22B6" w:rsidRPr="004C22B6" w:rsidRDefault="004C22B6" w:rsidP="004C22B6">
      <w:pPr>
        <w:pStyle w:val="Heading2"/>
      </w:pPr>
      <w:bookmarkStart w:id="6" w:name="_Toc36203931"/>
      <w:r>
        <w:t>ER Diagram</w:t>
      </w:r>
      <w:bookmarkEnd w:id="6"/>
    </w:p>
    <w:p w14:paraId="4A3A20D9" w14:textId="426B6C45" w:rsidR="004118D3" w:rsidRDefault="004118D3">
      <w:r>
        <w:t>The ER Diagram (Figure 1.1) corresponding to the relation database schema and scenario given in the specification.</w:t>
      </w:r>
    </w:p>
    <w:p w14:paraId="4D9CE3F9" w14:textId="45CAD5D3" w:rsidR="002C7B3D" w:rsidRDefault="004118D3">
      <w:r>
        <w:rPr>
          <w:noProof/>
        </w:rPr>
        <w:drawing>
          <wp:anchor distT="0" distB="0" distL="114300" distR="114300" simplePos="0" relativeHeight="251658240" behindDoc="1" locked="0" layoutInCell="1" allowOverlap="1" wp14:anchorId="1179CBEF" wp14:editId="67B83256">
            <wp:simplePos x="1144988" y="1948070"/>
            <wp:positionH relativeFrom="page">
              <wp:align>center</wp:align>
            </wp:positionH>
            <wp:positionV relativeFrom="paragraph">
              <wp:posOffset>0</wp:posOffset>
            </wp:positionV>
            <wp:extent cx="4518000" cy="3571200"/>
            <wp:effectExtent l="0" t="0" r="0" b="0"/>
            <wp:wrapSquare wrapText="bothSides"/>
            <wp:docPr id="3" name="Picture 3"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iagramV1.jpg"/>
                    <pic:cNvPicPr/>
                  </pic:nvPicPr>
                  <pic:blipFill>
                    <a:blip r:embed="rId8">
                      <a:extLst>
                        <a:ext uri="{28A0092B-C50C-407E-A947-70E740481C1C}">
                          <a14:useLocalDpi xmlns:a14="http://schemas.microsoft.com/office/drawing/2010/main" val="0"/>
                        </a:ext>
                      </a:extLst>
                    </a:blip>
                    <a:stretch>
                      <a:fillRect/>
                    </a:stretch>
                  </pic:blipFill>
                  <pic:spPr>
                    <a:xfrm>
                      <a:off x="0" y="0"/>
                      <a:ext cx="4518000" cy="3571200"/>
                    </a:xfrm>
                    <a:prstGeom prst="rect">
                      <a:avLst/>
                    </a:prstGeom>
                  </pic:spPr>
                </pic:pic>
              </a:graphicData>
            </a:graphic>
            <wp14:sizeRelH relativeFrom="margin">
              <wp14:pctWidth>0</wp14:pctWidth>
            </wp14:sizeRelH>
            <wp14:sizeRelV relativeFrom="margin">
              <wp14:pctHeight>0</wp14:pctHeight>
            </wp14:sizeRelV>
          </wp:anchor>
        </w:drawing>
      </w:r>
      <w:r w:rsidR="002C7B3D">
        <w:br w:type="page"/>
      </w:r>
    </w:p>
    <w:p w14:paraId="410FD5B1" w14:textId="26BB8989" w:rsidR="002C7B3D" w:rsidRDefault="002C7B3D" w:rsidP="002C7B3D">
      <w:pPr>
        <w:pStyle w:val="Heading1"/>
      </w:pPr>
      <w:bookmarkStart w:id="7" w:name="_Toc36203932"/>
      <w:r>
        <w:lastRenderedPageBreak/>
        <w:t>Task 2</w:t>
      </w:r>
      <w:bookmarkEnd w:id="7"/>
    </w:p>
    <w:p w14:paraId="03980A11" w14:textId="5F21BAAA" w:rsidR="004C22B6" w:rsidRPr="004C22B6" w:rsidRDefault="004C22B6" w:rsidP="004C22B6">
      <w:pPr>
        <w:pStyle w:val="Heading2"/>
      </w:pPr>
      <w:bookmarkStart w:id="8" w:name="_Toc36203933"/>
      <w:r>
        <w:t>Redesigned ER Diagrams</w:t>
      </w:r>
      <w:bookmarkEnd w:id="8"/>
    </w:p>
    <w:p w14:paraId="47199A19" w14:textId="6634B0C5" w:rsidR="002C7B3D" w:rsidRDefault="004118D3" w:rsidP="002C7B3D">
      <w:r>
        <w:t xml:space="preserve">After much thought into the redesign of the database, another two ER diagram were drawn up using draw.io to map out the database types (Figure 2.1) and database tables (Figure 2.2). </w:t>
      </w:r>
    </w:p>
    <w:p w14:paraId="74B6DC8F" w14:textId="654A507B" w:rsidR="004118D3" w:rsidRDefault="00AB191A" w:rsidP="002C7B3D">
      <w:r>
        <w:t xml:space="preserve">Redesigning the database and including Types helps to break down the problem especially when some variables such as Name and Address can be re-used, and inheritance passes variables from one type to another. Name, Phone_Array and Address are needed for People type and the Address type is also used within Branch. Both Customer and Employee inherit from People, carrying the Name, Address, Phone and niNum to each. The same idea happens with Account; CurrentAcc and SavingsAcc </w:t>
      </w:r>
      <w:r w:rsidR="0078379C">
        <w:t xml:space="preserve">inheriting from Account type. </w:t>
      </w:r>
    </w:p>
    <w:p w14:paraId="12CB8C32" w14:textId="0E6E6091" w:rsidR="004118D3" w:rsidRDefault="004118D3">
      <w:r>
        <w:rPr>
          <w:noProof/>
        </w:rPr>
        <w:drawing>
          <wp:anchor distT="0" distB="0" distL="114300" distR="114300" simplePos="0" relativeHeight="251659264" behindDoc="0" locked="0" layoutInCell="1" allowOverlap="1" wp14:anchorId="3CB84326" wp14:editId="390406C9">
            <wp:simplePos x="0" y="0"/>
            <wp:positionH relativeFrom="column">
              <wp:posOffset>866554</wp:posOffset>
            </wp:positionH>
            <wp:positionV relativeFrom="paragraph">
              <wp:posOffset>139810</wp:posOffset>
            </wp:positionV>
            <wp:extent cx="3711600" cy="3524400"/>
            <wp:effectExtent l="0" t="0" r="3175" b="0"/>
            <wp:wrapSquare wrapText="bothSides"/>
            <wp:docPr id="4" name="Picture 4"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JPG"/>
                    <pic:cNvPicPr/>
                  </pic:nvPicPr>
                  <pic:blipFill>
                    <a:blip r:embed="rId9">
                      <a:extLst>
                        <a:ext uri="{28A0092B-C50C-407E-A947-70E740481C1C}">
                          <a14:useLocalDpi xmlns:a14="http://schemas.microsoft.com/office/drawing/2010/main" val="0"/>
                        </a:ext>
                      </a:extLst>
                    </a:blip>
                    <a:stretch>
                      <a:fillRect/>
                    </a:stretch>
                  </pic:blipFill>
                  <pic:spPr>
                    <a:xfrm>
                      <a:off x="0" y="0"/>
                      <a:ext cx="3711600" cy="3524400"/>
                    </a:xfrm>
                    <a:prstGeom prst="rect">
                      <a:avLst/>
                    </a:prstGeom>
                  </pic:spPr>
                </pic:pic>
              </a:graphicData>
            </a:graphic>
            <wp14:sizeRelH relativeFrom="margin">
              <wp14:pctWidth>0</wp14:pctWidth>
            </wp14:sizeRelH>
            <wp14:sizeRelV relativeFrom="margin">
              <wp14:pctHeight>0</wp14:pctHeight>
            </wp14:sizeRelV>
          </wp:anchor>
        </w:drawing>
      </w:r>
    </w:p>
    <w:p w14:paraId="6EDC8801" w14:textId="45658F30" w:rsidR="004118D3" w:rsidRDefault="004118D3"/>
    <w:p w14:paraId="334D82C1" w14:textId="6A6CEEF9" w:rsidR="004118D3" w:rsidRDefault="004118D3"/>
    <w:p w14:paraId="2B9663A2" w14:textId="1E35CC56" w:rsidR="004118D3" w:rsidRDefault="004118D3"/>
    <w:p w14:paraId="2F7104BD" w14:textId="77777777" w:rsidR="004118D3" w:rsidRDefault="004118D3"/>
    <w:p w14:paraId="3CA155F9" w14:textId="77777777" w:rsidR="004118D3" w:rsidRDefault="004118D3"/>
    <w:p w14:paraId="0E1D09C1" w14:textId="77777777" w:rsidR="004118D3" w:rsidRDefault="004118D3"/>
    <w:p w14:paraId="6144D26C" w14:textId="77777777" w:rsidR="004118D3" w:rsidRDefault="004118D3"/>
    <w:p w14:paraId="2506D7E6" w14:textId="77777777" w:rsidR="004118D3" w:rsidRDefault="004118D3"/>
    <w:p w14:paraId="041F6D69" w14:textId="77777777" w:rsidR="004118D3" w:rsidRDefault="004118D3"/>
    <w:p w14:paraId="6E5261DD" w14:textId="77777777" w:rsidR="004118D3" w:rsidRDefault="004118D3"/>
    <w:p w14:paraId="22661EBF" w14:textId="77777777" w:rsidR="004118D3" w:rsidRDefault="004118D3"/>
    <w:p w14:paraId="0F721ACB" w14:textId="77777777" w:rsidR="004118D3" w:rsidRDefault="004118D3" w:rsidP="004118D3">
      <w:pPr>
        <w:jc w:val="center"/>
      </w:pPr>
      <w:r>
        <w:t>Figure 2.1</w:t>
      </w:r>
    </w:p>
    <w:p w14:paraId="22B219EF" w14:textId="6243D6B2" w:rsidR="004118D3" w:rsidRDefault="004118D3" w:rsidP="004118D3"/>
    <w:p w14:paraId="5F906745" w14:textId="77777777" w:rsidR="004118D3" w:rsidRDefault="004118D3" w:rsidP="004118D3"/>
    <w:p w14:paraId="1DBDE449" w14:textId="77777777" w:rsidR="0078379C" w:rsidRDefault="0078379C" w:rsidP="004118D3"/>
    <w:p w14:paraId="1FA31E11" w14:textId="77777777" w:rsidR="0078379C" w:rsidRDefault="0078379C" w:rsidP="004118D3"/>
    <w:p w14:paraId="598D05FA" w14:textId="77777777" w:rsidR="0078379C" w:rsidRDefault="0078379C" w:rsidP="004118D3"/>
    <w:p w14:paraId="1CD69523" w14:textId="3D3ACD94" w:rsidR="0078379C" w:rsidRDefault="0078379C" w:rsidP="004118D3">
      <w:r>
        <w:t xml:space="preserve">With the use of </w:t>
      </w:r>
      <w:r w:rsidR="00E60B79">
        <w:t xml:space="preserve">Types, the database had to change slightly in a way that benefits the specification. Some extra tables were added and although it meant some extra work being involved during the data entering, </w:t>
      </w:r>
      <w:r w:rsidR="00EE5A6E">
        <w:t>overall,</w:t>
      </w:r>
      <w:r w:rsidR="00E60B79">
        <w:t xml:space="preserve"> it did aid in easing the use of the system. The three tables that didn’t change were tableBranch, tableEmployee and tableCustomer. In hopes of breaking the problem down, tableAccount was split into tableCurrentAcc and tableSavingsAcc removing the need for accType. This idea was also used for tableCustomerAccount; tableCustAccCurrent and tableCustAccSavings were to be implemented in order to connect the customer to either a Savings or Current account. </w:t>
      </w:r>
    </w:p>
    <w:p w14:paraId="14D97FC3" w14:textId="6F241CA1" w:rsidR="004118D3" w:rsidRDefault="004118D3" w:rsidP="004118D3">
      <w:r>
        <w:rPr>
          <w:noProof/>
        </w:rPr>
        <w:drawing>
          <wp:anchor distT="0" distB="0" distL="114300" distR="114300" simplePos="0" relativeHeight="251660288" behindDoc="0" locked="0" layoutInCell="1" allowOverlap="1" wp14:anchorId="3E931F15" wp14:editId="57836833">
            <wp:simplePos x="0" y="0"/>
            <wp:positionH relativeFrom="column">
              <wp:align>center</wp:align>
            </wp:positionH>
            <wp:positionV relativeFrom="paragraph">
              <wp:posOffset>3423</wp:posOffset>
            </wp:positionV>
            <wp:extent cx="3895200" cy="2545200"/>
            <wp:effectExtent l="0" t="0" r="0" b="7620"/>
            <wp:wrapSquare wrapText="bothSides"/>
            <wp:docPr id="5" name="Picture 5"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2.JPG"/>
                    <pic:cNvPicPr/>
                  </pic:nvPicPr>
                  <pic:blipFill>
                    <a:blip r:embed="rId10">
                      <a:extLst>
                        <a:ext uri="{28A0092B-C50C-407E-A947-70E740481C1C}">
                          <a14:useLocalDpi xmlns:a14="http://schemas.microsoft.com/office/drawing/2010/main" val="0"/>
                        </a:ext>
                      </a:extLst>
                    </a:blip>
                    <a:stretch>
                      <a:fillRect/>
                    </a:stretch>
                  </pic:blipFill>
                  <pic:spPr>
                    <a:xfrm>
                      <a:off x="0" y="0"/>
                      <a:ext cx="3895200" cy="2545200"/>
                    </a:xfrm>
                    <a:prstGeom prst="rect">
                      <a:avLst/>
                    </a:prstGeom>
                  </pic:spPr>
                </pic:pic>
              </a:graphicData>
            </a:graphic>
            <wp14:sizeRelH relativeFrom="page">
              <wp14:pctWidth>0</wp14:pctWidth>
            </wp14:sizeRelH>
            <wp14:sizeRelV relativeFrom="page">
              <wp14:pctHeight>0</wp14:pctHeight>
            </wp14:sizeRelV>
          </wp:anchor>
        </w:drawing>
      </w:r>
    </w:p>
    <w:p w14:paraId="6716CEBF" w14:textId="77777777" w:rsidR="004118D3" w:rsidRDefault="004118D3" w:rsidP="004118D3"/>
    <w:p w14:paraId="4F3DC9EC" w14:textId="77777777" w:rsidR="004118D3" w:rsidRDefault="004118D3" w:rsidP="004118D3"/>
    <w:p w14:paraId="7053DE17" w14:textId="77777777" w:rsidR="004118D3" w:rsidRDefault="004118D3" w:rsidP="004118D3"/>
    <w:p w14:paraId="1B1B2D80" w14:textId="77777777" w:rsidR="004118D3" w:rsidRDefault="004118D3" w:rsidP="004118D3"/>
    <w:p w14:paraId="1BEA83EF" w14:textId="77777777" w:rsidR="004118D3" w:rsidRDefault="004118D3" w:rsidP="004118D3"/>
    <w:p w14:paraId="7EF0B38C" w14:textId="77777777" w:rsidR="004118D3" w:rsidRDefault="004118D3" w:rsidP="004118D3"/>
    <w:p w14:paraId="6F1A628E" w14:textId="77777777" w:rsidR="004118D3" w:rsidRDefault="004118D3" w:rsidP="004118D3"/>
    <w:p w14:paraId="1CD27E3B" w14:textId="77777777" w:rsidR="004118D3" w:rsidRDefault="004118D3" w:rsidP="004118D3"/>
    <w:p w14:paraId="20FF8BCD" w14:textId="77777777" w:rsidR="004118D3" w:rsidRDefault="004118D3" w:rsidP="004118D3">
      <w:pPr>
        <w:jc w:val="center"/>
      </w:pPr>
      <w:r>
        <w:t>Figure 2.2</w:t>
      </w:r>
    </w:p>
    <w:p w14:paraId="36C273EB" w14:textId="77777777" w:rsidR="004118D3" w:rsidRDefault="004118D3" w:rsidP="004118D3">
      <w:pPr>
        <w:jc w:val="center"/>
      </w:pPr>
    </w:p>
    <w:p w14:paraId="39D08EA4" w14:textId="22561856" w:rsidR="004C22B6" w:rsidRDefault="004C22B6" w:rsidP="00E60B79">
      <w:pPr>
        <w:pStyle w:val="Heading2"/>
      </w:pPr>
      <w:bookmarkStart w:id="9" w:name="_Toc36203934"/>
      <w:r>
        <w:t>Critical Discussion</w:t>
      </w:r>
      <w:r w:rsidR="004A7EB8">
        <w:t xml:space="preserve"> - Design</w:t>
      </w:r>
      <w:bookmarkEnd w:id="9"/>
    </w:p>
    <w:p w14:paraId="1E634AB0" w14:textId="05828C28" w:rsidR="004C22B6" w:rsidRDefault="004C22B6" w:rsidP="004C22B6">
      <w:pPr>
        <w:pStyle w:val="Heading3"/>
      </w:pPr>
      <w:bookmarkStart w:id="10" w:name="_Toc36203935"/>
      <w:r>
        <w:t>Object-Relational</w:t>
      </w:r>
      <w:bookmarkEnd w:id="10"/>
    </w:p>
    <w:p w14:paraId="7C47847D" w14:textId="09095BD3" w:rsidR="00EE5A6E" w:rsidRPr="00EE5A6E" w:rsidRDefault="00EE5A6E" w:rsidP="00EE5A6E">
      <w:r>
        <w:t xml:space="preserve">The object-relational model </w:t>
      </w:r>
      <w:r w:rsidR="00270B3D">
        <w:t>contains features and characteristics</w:t>
      </w:r>
      <w:r>
        <w:t xml:space="preserve"> from both the objected-oriented model and relational model</w:t>
      </w:r>
      <w:r w:rsidR="00270B3D">
        <w:t xml:space="preserve">, including constructs to aid working with the additional data types. By using features from the object-oriented model, the object-relational model can also use encapsulation and methods as well as complex objects and inheritance. </w:t>
      </w:r>
    </w:p>
    <w:p w14:paraId="296C1EFE" w14:textId="77777777" w:rsidR="004C22B6" w:rsidRDefault="004C22B6" w:rsidP="004C22B6">
      <w:pPr>
        <w:pStyle w:val="Heading3"/>
      </w:pPr>
    </w:p>
    <w:p w14:paraId="01E1D9D5" w14:textId="066D2561" w:rsidR="004C22B6" w:rsidRDefault="004C22B6" w:rsidP="004C22B6">
      <w:pPr>
        <w:pStyle w:val="Heading3"/>
      </w:pPr>
      <w:bookmarkStart w:id="11" w:name="_Toc36203936"/>
      <w:r>
        <w:t>Inheritance</w:t>
      </w:r>
      <w:bookmarkEnd w:id="11"/>
    </w:p>
    <w:p w14:paraId="0C7FA945" w14:textId="7862A42A" w:rsidR="007E58BA" w:rsidRPr="007E58BA" w:rsidRDefault="00270B3D" w:rsidP="00270B3D">
      <w:r>
        <w:t>Subtypes inherit the attributes from their supertype, very much like what is shown in Figure 2.1</w:t>
      </w:r>
      <w:r w:rsidR="007E58BA">
        <w:t xml:space="preserve">. The supertypes contains specific variables and the subtype will inherit those </w:t>
      </w:r>
      <w:r w:rsidR="007E58BA">
        <w:lastRenderedPageBreak/>
        <w:t xml:space="preserve">including in extra stated during the creation of the subtype. For example, still following Figure 2.1, </w:t>
      </w:r>
      <w:r w:rsidR="007E58BA">
        <w:rPr>
          <w:i/>
          <w:iCs/>
        </w:rPr>
        <w:t>Account</w:t>
      </w:r>
      <w:r w:rsidR="007E58BA">
        <w:t xml:space="preserve"> is the supertype containing the attributes </w:t>
      </w:r>
      <w:r w:rsidR="007E58BA">
        <w:rPr>
          <w:i/>
          <w:iCs/>
        </w:rPr>
        <w:t xml:space="preserve">accNum, balance, inRate, </w:t>
      </w:r>
      <w:r w:rsidR="007E58BA">
        <w:t xml:space="preserve">and </w:t>
      </w:r>
      <w:r w:rsidR="007E58BA">
        <w:rPr>
          <w:i/>
          <w:iCs/>
        </w:rPr>
        <w:t>openDate</w:t>
      </w:r>
      <w:r w:rsidR="007E58BA">
        <w:t xml:space="preserve">. The subtype is </w:t>
      </w:r>
      <w:r w:rsidR="007E58BA">
        <w:rPr>
          <w:i/>
          <w:iCs/>
        </w:rPr>
        <w:t>SavingsAcc</w:t>
      </w:r>
      <w:r w:rsidR="007E58BA">
        <w:t xml:space="preserve"> which inherits all the above attributes as well as the additional variable </w:t>
      </w:r>
      <w:r w:rsidR="007E58BA">
        <w:rPr>
          <w:i/>
          <w:iCs/>
        </w:rPr>
        <w:t>bID</w:t>
      </w:r>
      <w:r w:rsidR="007E58BA">
        <w:t xml:space="preserve">. </w:t>
      </w:r>
      <w:r w:rsidR="007E58BA">
        <w:rPr>
          <w:i/>
          <w:iCs/>
        </w:rPr>
        <w:t>Account</w:t>
      </w:r>
      <w:r w:rsidR="007E58BA">
        <w:t xml:space="preserve"> can be used as a supertype many more times, creating numerous different subtypes. This allows previous code to be re-used, saving time re-creating types. </w:t>
      </w:r>
    </w:p>
    <w:p w14:paraId="35B628E2" w14:textId="77777777" w:rsidR="004C22B6" w:rsidRDefault="004C22B6" w:rsidP="004C22B6">
      <w:pPr>
        <w:pStyle w:val="Heading3"/>
      </w:pPr>
    </w:p>
    <w:p w14:paraId="0D471AA4" w14:textId="01CF0992" w:rsidR="004C22B6" w:rsidRDefault="004C22B6" w:rsidP="004C22B6">
      <w:pPr>
        <w:pStyle w:val="Heading3"/>
      </w:pPr>
      <w:bookmarkStart w:id="12" w:name="_Toc36203937"/>
      <w:r>
        <w:t>Types</w:t>
      </w:r>
      <w:bookmarkEnd w:id="12"/>
    </w:p>
    <w:p w14:paraId="7EAEC954" w14:textId="3E358198" w:rsidR="00A71BEE" w:rsidRPr="00A71BEE" w:rsidRDefault="00A71BEE" w:rsidP="00A71BEE">
      <w:r>
        <w:t xml:space="preserve">The use of types within the object-relational model condenses the code and keeps the database clean and east to understand. Due to encapsulation being supported, this also means that multiple types will not affect one another. An example would be within </w:t>
      </w:r>
      <w:r>
        <w:rPr>
          <w:i/>
          <w:iCs/>
        </w:rPr>
        <w:t>Account</w:t>
      </w:r>
      <w:r>
        <w:t xml:space="preserve"> again. Both </w:t>
      </w:r>
      <w:r>
        <w:rPr>
          <w:i/>
          <w:iCs/>
        </w:rPr>
        <w:t xml:space="preserve">SavingsAcc </w:t>
      </w:r>
      <w:r>
        <w:t xml:space="preserve">and </w:t>
      </w:r>
      <w:r>
        <w:rPr>
          <w:i/>
          <w:iCs/>
        </w:rPr>
        <w:t>CurrentAcc</w:t>
      </w:r>
      <w:r>
        <w:t xml:space="preserve"> contain the attribute </w:t>
      </w:r>
      <w:r>
        <w:rPr>
          <w:i/>
          <w:iCs/>
        </w:rPr>
        <w:t>balance</w:t>
      </w:r>
      <w:r>
        <w:t xml:space="preserve">, but do not affect one another. </w:t>
      </w:r>
      <w:r w:rsidR="00C053E6">
        <w:t xml:space="preserve">Types can also be reused again and again, such as </w:t>
      </w:r>
      <w:r w:rsidR="00C053E6">
        <w:rPr>
          <w:i/>
          <w:iCs/>
        </w:rPr>
        <w:t>Address</w:t>
      </w:r>
      <w:r w:rsidR="00C053E6">
        <w:t xml:space="preserve"> being used within type </w:t>
      </w:r>
      <w:r w:rsidR="00C053E6">
        <w:rPr>
          <w:i/>
          <w:iCs/>
        </w:rPr>
        <w:t>People, Customer, Employee</w:t>
      </w:r>
      <w:r w:rsidR="00C053E6">
        <w:t xml:space="preserve"> and </w:t>
      </w:r>
      <w:r w:rsidR="00C053E6">
        <w:rPr>
          <w:i/>
          <w:iCs/>
        </w:rPr>
        <w:t>Branch</w:t>
      </w:r>
      <w:r w:rsidR="00C053E6">
        <w:t xml:space="preserve"> but they do not interfere with one another. </w:t>
      </w:r>
      <w:r>
        <w:t xml:space="preserve"> </w:t>
      </w:r>
    </w:p>
    <w:p w14:paraId="525CB1EB" w14:textId="77777777" w:rsidR="004C22B6" w:rsidRDefault="004C22B6" w:rsidP="004C22B6">
      <w:pPr>
        <w:pStyle w:val="Heading3"/>
      </w:pPr>
    </w:p>
    <w:p w14:paraId="3B02E9D0" w14:textId="560C4F4E" w:rsidR="00EE5A6E" w:rsidRDefault="00EE5A6E" w:rsidP="004C22B6">
      <w:pPr>
        <w:pStyle w:val="Heading3"/>
      </w:pPr>
      <w:bookmarkStart w:id="13" w:name="_Toc36203938"/>
      <w:r>
        <w:t>Collections</w:t>
      </w:r>
      <w:bookmarkEnd w:id="13"/>
    </w:p>
    <w:p w14:paraId="314B4019" w14:textId="262AE6D9" w:rsidR="00C053E6" w:rsidRPr="00C053E6" w:rsidRDefault="00C053E6" w:rsidP="00C053E6">
      <w:r>
        <w:t xml:space="preserve">The object-relational model supports to types of collections; nested tables and varrays. Within the database design used, a varray for the phone numbers was incorporated due to some Customers and Employee’s having up to three numbers. The varray is created like a type, and like multiple types, the numbers for one employee won’t interfere with the numbers for another employee or even a customer. Within the database created for the specification, the varray used could support up to three numbers of a maximum of eleven digits.  </w:t>
      </w:r>
    </w:p>
    <w:p w14:paraId="0711CBB8" w14:textId="5C476BE4" w:rsidR="002C7B3D" w:rsidRDefault="002C7B3D" w:rsidP="004C22B6">
      <w:pPr>
        <w:pStyle w:val="Heading3"/>
      </w:pPr>
      <w:r>
        <w:br w:type="page"/>
      </w:r>
    </w:p>
    <w:p w14:paraId="19771B22" w14:textId="61104844" w:rsidR="002C7B3D" w:rsidRDefault="002C7B3D" w:rsidP="002C7B3D">
      <w:pPr>
        <w:pStyle w:val="Heading1"/>
      </w:pPr>
      <w:bookmarkStart w:id="14" w:name="_Toc36203939"/>
      <w:r>
        <w:lastRenderedPageBreak/>
        <w:t>Task 3</w:t>
      </w:r>
      <w:bookmarkEnd w:id="14"/>
    </w:p>
    <w:p w14:paraId="48B13025" w14:textId="1D37AA7D" w:rsidR="002C7B3D" w:rsidRDefault="00C053E6" w:rsidP="002C7B3D">
      <w:r>
        <w:t xml:space="preserve">This is the implementation of the database including the creation of types, tables, and inheritance and the data used to populate the tables. These are within the folder submitted under DBCreating.sql and DBPopulating.sql. </w:t>
      </w:r>
    </w:p>
    <w:p w14:paraId="5F2D9E82" w14:textId="7426C9D3" w:rsidR="002C7B3D" w:rsidRDefault="002C7B3D">
      <w:r>
        <w:br w:type="page"/>
      </w:r>
    </w:p>
    <w:p w14:paraId="0F199360" w14:textId="6DFA0CBA" w:rsidR="002C7B3D" w:rsidRDefault="002C7B3D" w:rsidP="002C7B3D">
      <w:pPr>
        <w:pStyle w:val="Heading1"/>
      </w:pPr>
      <w:bookmarkStart w:id="15" w:name="_Toc36203940"/>
      <w:r>
        <w:lastRenderedPageBreak/>
        <w:t>Task 4</w:t>
      </w:r>
      <w:bookmarkEnd w:id="15"/>
    </w:p>
    <w:p w14:paraId="69CAC04A" w14:textId="186E649A" w:rsidR="006E171D" w:rsidRDefault="006E171D" w:rsidP="006E171D">
      <w:pPr>
        <w:pStyle w:val="Heading2"/>
      </w:pPr>
      <w:bookmarkStart w:id="16" w:name="_Toc36203941"/>
      <w:r>
        <w:t xml:space="preserve">Question </w:t>
      </w:r>
      <w:r w:rsidR="00A1791F">
        <w:t>A</w:t>
      </w:r>
      <w:bookmarkEnd w:id="16"/>
      <w:r>
        <w:t xml:space="preserve"> </w:t>
      </w:r>
    </w:p>
    <w:p w14:paraId="1828399C" w14:textId="49575762" w:rsidR="007E62BE" w:rsidRPr="003939F2" w:rsidRDefault="006E171D" w:rsidP="007E62BE">
      <w:pPr>
        <w:rPr>
          <w:b/>
          <w:bCs/>
        </w:rPr>
      </w:pPr>
      <w:r>
        <w:rPr>
          <w:b/>
          <w:bCs/>
        </w:rPr>
        <w:t>Input</w:t>
      </w:r>
      <w:r w:rsidR="003939F2">
        <w:rPr>
          <w:b/>
          <w:bCs/>
        </w:rPr>
        <w:br/>
      </w:r>
      <w:r w:rsidR="007E62BE">
        <w:t xml:space="preserve">select p.pname.title AS "Title", </w:t>
      </w:r>
    </w:p>
    <w:p w14:paraId="5A36E206" w14:textId="77777777" w:rsidR="007E62BE" w:rsidRDefault="007E62BE" w:rsidP="007E62BE">
      <w:r>
        <w:t xml:space="preserve">p.pname.firstName AS "First Name", </w:t>
      </w:r>
    </w:p>
    <w:p w14:paraId="0689DD8B" w14:textId="77777777" w:rsidR="007E62BE" w:rsidRDefault="007E62BE" w:rsidP="007E62BE">
      <w:r>
        <w:t xml:space="preserve">p.pname.surName AS "Surname", </w:t>
      </w:r>
    </w:p>
    <w:p w14:paraId="7204DD68" w14:textId="77777777" w:rsidR="007E62BE" w:rsidRDefault="007E62BE" w:rsidP="007E62BE">
      <w:r>
        <w:t>p.paddress.city AS "City"</w:t>
      </w:r>
    </w:p>
    <w:p w14:paraId="3FAEDCA9" w14:textId="77777777" w:rsidR="007E62BE" w:rsidRDefault="007E62BE" w:rsidP="007E62BE">
      <w:r>
        <w:t>from tableEmployee p</w:t>
      </w:r>
    </w:p>
    <w:p w14:paraId="32541F3B" w14:textId="77777777" w:rsidR="007E62BE" w:rsidRDefault="007E62BE" w:rsidP="007E62BE">
      <w:r>
        <w:t>where lower(p.pname.firstName) like '%st%'</w:t>
      </w:r>
    </w:p>
    <w:p w14:paraId="3FC40001" w14:textId="603EDA1F" w:rsidR="006E171D" w:rsidRDefault="007E62BE" w:rsidP="007E62BE">
      <w:r>
        <w:t>and p.pAddress.city = 'Edinburgh';</w:t>
      </w:r>
    </w:p>
    <w:p w14:paraId="29D5A9FF" w14:textId="77777777" w:rsidR="007E62BE" w:rsidRDefault="007E62BE">
      <w:pPr>
        <w:rPr>
          <w:b/>
          <w:bCs/>
        </w:rPr>
      </w:pPr>
    </w:p>
    <w:p w14:paraId="6FE78335" w14:textId="04E75A35" w:rsidR="006E171D" w:rsidRDefault="006E171D">
      <w:pPr>
        <w:rPr>
          <w:b/>
          <w:bCs/>
        </w:rPr>
      </w:pPr>
      <w:r>
        <w:rPr>
          <w:b/>
          <w:bCs/>
        </w:rPr>
        <w:t>Output</w:t>
      </w:r>
    </w:p>
    <w:p w14:paraId="1CDBDA87" w14:textId="480DD7BE" w:rsidR="006E171D" w:rsidRDefault="007E62BE">
      <w:r>
        <w:rPr>
          <w:noProof/>
        </w:rPr>
        <w:drawing>
          <wp:inline distT="0" distB="0" distL="0" distR="0" wp14:anchorId="561A6432" wp14:editId="4A8FC7B7">
            <wp:extent cx="4047309" cy="1089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3056" t="54320" r="65278" b="35309"/>
                    <a:stretch/>
                  </pic:blipFill>
                  <pic:spPr bwMode="auto">
                    <a:xfrm>
                      <a:off x="0" y="0"/>
                      <a:ext cx="4056418" cy="1092112"/>
                    </a:xfrm>
                    <a:prstGeom prst="rect">
                      <a:avLst/>
                    </a:prstGeom>
                    <a:ln>
                      <a:noFill/>
                    </a:ln>
                    <a:extLst>
                      <a:ext uri="{53640926-AAD7-44D8-BBD7-CCE9431645EC}">
                        <a14:shadowObscured xmlns:a14="http://schemas.microsoft.com/office/drawing/2010/main"/>
                      </a:ext>
                    </a:extLst>
                  </pic:spPr>
                </pic:pic>
              </a:graphicData>
            </a:graphic>
          </wp:inline>
        </w:drawing>
      </w:r>
    </w:p>
    <w:p w14:paraId="790F5392" w14:textId="77777777" w:rsidR="006E171D" w:rsidRDefault="006E171D"/>
    <w:p w14:paraId="6C99D9BC" w14:textId="77777777" w:rsidR="006E171D" w:rsidRDefault="006E171D"/>
    <w:p w14:paraId="53A4472C" w14:textId="77777777" w:rsidR="006E171D" w:rsidRDefault="006E171D">
      <w:pPr>
        <w:rPr>
          <w:rFonts w:asciiTheme="majorHAnsi" w:eastAsiaTheme="majorEastAsia" w:hAnsiTheme="majorHAnsi" w:cstheme="majorBidi"/>
          <w:caps/>
          <w:color w:val="007789" w:themeColor="accent1" w:themeShade="BF"/>
          <w:sz w:val="24"/>
        </w:rPr>
      </w:pPr>
      <w:r>
        <w:br w:type="page"/>
      </w:r>
    </w:p>
    <w:p w14:paraId="4D05D04C" w14:textId="5E162FBA" w:rsidR="006E171D" w:rsidRDefault="006E171D" w:rsidP="006E171D">
      <w:pPr>
        <w:pStyle w:val="Heading2"/>
      </w:pPr>
      <w:bookmarkStart w:id="17" w:name="_Toc36203942"/>
      <w:r>
        <w:lastRenderedPageBreak/>
        <w:t>Question B</w:t>
      </w:r>
      <w:bookmarkEnd w:id="17"/>
    </w:p>
    <w:p w14:paraId="4146EEEA" w14:textId="1744CF3D" w:rsidR="003939F2" w:rsidRPr="003939F2" w:rsidRDefault="006E171D" w:rsidP="003939F2">
      <w:pPr>
        <w:rPr>
          <w:b/>
          <w:bCs/>
        </w:rPr>
      </w:pPr>
      <w:r>
        <w:rPr>
          <w:b/>
          <w:bCs/>
        </w:rPr>
        <w:t>Input</w:t>
      </w:r>
      <w:r w:rsidR="003939F2">
        <w:rPr>
          <w:b/>
          <w:bCs/>
        </w:rPr>
        <w:br/>
      </w:r>
      <w:r w:rsidR="003939F2" w:rsidRPr="003939F2">
        <w:t xml:space="preserve">select b.bID AS "Branch ID", </w:t>
      </w:r>
    </w:p>
    <w:p w14:paraId="59484DF7" w14:textId="77777777" w:rsidR="003939F2" w:rsidRPr="003939F2" w:rsidRDefault="003939F2" w:rsidP="003939F2">
      <w:r w:rsidRPr="003939F2">
        <w:t>b.baddress.street AS "Street",</w:t>
      </w:r>
    </w:p>
    <w:p w14:paraId="45E3D718" w14:textId="77777777" w:rsidR="003939F2" w:rsidRPr="003939F2" w:rsidRDefault="003939F2" w:rsidP="003939F2">
      <w:r w:rsidRPr="003939F2">
        <w:t>b.baddress.city AS "City",</w:t>
      </w:r>
    </w:p>
    <w:p w14:paraId="50BF8FCE" w14:textId="77777777" w:rsidR="003939F2" w:rsidRPr="003939F2" w:rsidRDefault="003939F2" w:rsidP="003939F2">
      <w:r w:rsidRPr="003939F2">
        <w:t>b.baddress.postCode AS "Postcode",</w:t>
      </w:r>
    </w:p>
    <w:p w14:paraId="5FFCB4BD" w14:textId="77777777" w:rsidR="003939F2" w:rsidRPr="003939F2" w:rsidRDefault="003939F2" w:rsidP="003939F2">
      <w:r w:rsidRPr="003939F2">
        <w:t>b.bPhone AS "Branch Number",</w:t>
      </w:r>
    </w:p>
    <w:p w14:paraId="7CAEADDE" w14:textId="77777777" w:rsidR="003939F2" w:rsidRPr="003939F2" w:rsidRDefault="003939F2" w:rsidP="003939F2">
      <w:r w:rsidRPr="003939F2">
        <w:t>count(s.bID) AS "Savings Accounts at Branch"</w:t>
      </w:r>
    </w:p>
    <w:p w14:paraId="54511D7A" w14:textId="77777777" w:rsidR="003939F2" w:rsidRPr="003939F2" w:rsidRDefault="003939F2" w:rsidP="003939F2">
      <w:r w:rsidRPr="003939F2">
        <w:t>from tableBranch b Left Join</w:t>
      </w:r>
    </w:p>
    <w:p w14:paraId="46E4A6AA" w14:textId="77777777" w:rsidR="003939F2" w:rsidRPr="003939F2" w:rsidRDefault="003939F2" w:rsidP="003939F2">
      <w:r w:rsidRPr="003939F2">
        <w:t>tableSavingsAcc s on s.bID = b.bID</w:t>
      </w:r>
    </w:p>
    <w:p w14:paraId="6D495790" w14:textId="4CDA9D53" w:rsidR="006E171D" w:rsidRPr="003939F2" w:rsidRDefault="003939F2" w:rsidP="003939F2">
      <w:r w:rsidRPr="003939F2">
        <w:t>group by b.bID, b.baddress.street, b.baddress.city, b.baddress.postCode, b.bPhone, s.bID</w:t>
      </w:r>
    </w:p>
    <w:p w14:paraId="33A6D794" w14:textId="77777777" w:rsidR="003939F2" w:rsidRDefault="003939F2" w:rsidP="006E171D">
      <w:pPr>
        <w:rPr>
          <w:b/>
          <w:bCs/>
        </w:rPr>
      </w:pPr>
    </w:p>
    <w:p w14:paraId="3EDC40CF" w14:textId="45CF1008" w:rsidR="006E171D" w:rsidRDefault="006E171D" w:rsidP="006E171D">
      <w:pPr>
        <w:rPr>
          <w:b/>
          <w:bCs/>
        </w:rPr>
      </w:pPr>
      <w:r>
        <w:rPr>
          <w:b/>
          <w:bCs/>
        </w:rPr>
        <w:t>Output</w:t>
      </w:r>
    </w:p>
    <w:p w14:paraId="2FCE5C45" w14:textId="6C3BEC76" w:rsidR="006E171D" w:rsidRDefault="003939F2" w:rsidP="006E171D">
      <w:pPr>
        <w:rPr>
          <w:b/>
          <w:bCs/>
        </w:rPr>
      </w:pPr>
      <w:r>
        <w:rPr>
          <w:noProof/>
        </w:rPr>
        <w:drawing>
          <wp:inline distT="0" distB="0" distL="0" distR="0" wp14:anchorId="51EB4920" wp14:editId="13E8F129">
            <wp:extent cx="5402580" cy="2958556"/>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695" t="26420" r="53472" b="33827"/>
                    <a:stretch/>
                  </pic:blipFill>
                  <pic:spPr bwMode="auto">
                    <a:xfrm>
                      <a:off x="0" y="0"/>
                      <a:ext cx="5420564" cy="2968404"/>
                    </a:xfrm>
                    <a:prstGeom prst="rect">
                      <a:avLst/>
                    </a:prstGeom>
                    <a:ln>
                      <a:noFill/>
                    </a:ln>
                    <a:extLst>
                      <a:ext uri="{53640926-AAD7-44D8-BBD7-CCE9431645EC}">
                        <a14:shadowObscured xmlns:a14="http://schemas.microsoft.com/office/drawing/2010/main"/>
                      </a:ext>
                    </a:extLst>
                  </pic:spPr>
                </pic:pic>
              </a:graphicData>
            </a:graphic>
          </wp:inline>
        </w:drawing>
      </w:r>
    </w:p>
    <w:p w14:paraId="65F9D823" w14:textId="77777777" w:rsidR="006E171D" w:rsidRDefault="006E171D" w:rsidP="006E171D">
      <w:pPr>
        <w:rPr>
          <w:b/>
          <w:bCs/>
        </w:rPr>
      </w:pPr>
    </w:p>
    <w:p w14:paraId="41F615FD" w14:textId="77777777" w:rsidR="006E171D" w:rsidRDefault="006E171D">
      <w:r>
        <w:br w:type="page"/>
      </w:r>
    </w:p>
    <w:p w14:paraId="558CE90A" w14:textId="77777777" w:rsidR="00A1791F" w:rsidRDefault="00A1791F" w:rsidP="00A1791F">
      <w:pPr>
        <w:pStyle w:val="Heading2"/>
      </w:pPr>
      <w:bookmarkStart w:id="18" w:name="_Toc36203943"/>
      <w:r>
        <w:lastRenderedPageBreak/>
        <w:t>Question C</w:t>
      </w:r>
      <w:bookmarkEnd w:id="18"/>
    </w:p>
    <w:p w14:paraId="6DF285EE" w14:textId="77777777" w:rsidR="00562B1B" w:rsidRDefault="00A1791F" w:rsidP="00562B1B">
      <w:r w:rsidRPr="00A1791F">
        <w:rPr>
          <w:b/>
          <w:bCs/>
        </w:rPr>
        <w:t>Input</w:t>
      </w:r>
      <w:r w:rsidR="003939F2">
        <w:rPr>
          <w:b/>
          <w:bCs/>
        </w:rPr>
        <w:br/>
      </w:r>
      <w:r w:rsidR="00562B1B">
        <w:t>select s.bID AS "Branch ID",</w:t>
      </w:r>
    </w:p>
    <w:p w14:paraId="0C08F5D3" w14:textId="77777777" w:rsidR="00562B1B" w:rsidRDefault="00562B1B" w:rsidP="00562B1B">
      <w:r>
        <w:t>c.custID AS "Customer ID",</w:t>
      </w:r>
    </w:p>
    <w:p w14:paraId="4ECB4497" w14:textId="77777777" w:rsidR="00562B1B" w:rsidRDefault="00562B1B" w:rsidP="00562B1B">
      <w:r>
        <w:t>c.cName.title AS "Title",</w:t>
      </w:r>
    </w:p>
    <w:p w14:paraId="671343BF" w14:textId="77777777" w:rsidR="00562B1B" w:rsidRDefault="00562B1B" w:rsidP="00562B1B">
      <w:r>
        <w:t>c.cName.firstName AS "First Name",</w:t>
      </w:r>
    </w:p>
    <w:p w14:paraId="691AEFFE" w14:textId="77777777" w:rsidR="00562B1B" w:rsidRDefault="00562B1B" w:rsidP="00562B1B">
      <w:r>
        <w:t>c.cName.surName AS "Surname",</w:t>
      </w:r>
    </w:p>
    <w:p w14:paraId="4975DBE8" w14:textId="77777777" w:rsidR="00562B1B" w:rsidRDefault="00562B1B" w:rsidP="00562B1B">
      <w:r>
        <w:t>a.accNum AS "Account Number",</w:t>
      </w:r>
    </w:p>
    <w:p w14:paraId="49823E0E" w14:textId="77777777" w:rsidR="00562B1B" w:rsidRDefault="00562B1B" w:rsidP="00562B1B">
      <w:r>
        <w:t>s.balance AS "Balance"</w:t>
      </w:r>
    </w:p>
    <w:p w14:paraId="249372B5" w14:textId="77777777" w:rsidR="00562B1B" w:rsidRDefault="00562B1B" w:rsidP="00562B1B">
      <w:r>
        <w:t xml:space="preserve">from </w:t>
      </w:r>
    </w:p>
    <w:p w14:paraId="47A45881" w14:textId="77777777" w:rsidR="00562B1B" w:rsidRDefault="00562B1B" w:rsidP="00562B1B">
      <w:r>
        <w:t>(select s.bID, c.custID, c.cName.title, c.cName.fistName, c.cName.surName, a.accNum, s.balance</w:t>
      </w:r>
    </w:p>
    <w:p w14:paraId="06E42309" w14:textId="77777777" w:rsidR="00562B1B" w:rsidRDefault="00562B1B" w:rsidP="00562B1B">
      <w:r>
        <w:t>from tablesavingsacc s</w:t>
      </w:r>
    </w:p>
    <w:p w14:paraId="7920BF65" w14:textId="77777777" w:rsidR="00562B1B" w:rsidRDefault="00562B1B" w:rsidP="00562B1B">
      <w:r>
        <w:t>inner join tablecustaccsavings a on a.accNum = s.accNum</w:t>
      </w:r>
    </w:p>
    <w:p w14:paraId="785B8F8E" w14:textId="77777777" w:rsidR="00562B1B" w:rsidRDefault="00562B1B" w:rsidP="00562B1B">
      <w:r>
        <w:t>inner join tableCustomer c on c.custID = a.custID</w:t>
      </w:r>
    </w:p>
    <w:p w14:paraId="6B9F432E" w14:textId="77777777" w:rsidR="00562B1B" w:rsidRDefault="00562B1B" w:rsidP="00562B1B">
      <w:r>
        <w:t>group by s.bID, c.custID, c.cName.title, c.cName.firstName, c.cName.surName, a.accNum, s.balance);</w:t>
      </w:r>
    </w:p>
    <w:p w14:paraId="7ED26023" w14:textId="57E11AA5" w:rsidR="00A1791F" w:rsidRDefault="00A1791F" w:rsidP="00A1791F"/>
    <w:p w14:paraId="226EF83A" w14:textId="77777777" w:rsidR="003939F2" w:rsidRPr="003939F2" w:rsidRDefault="003939F2" w:rsidP="00A1791F"/>
    <w:p w14:paraId="320AA897" w14:textId="77777777" w:rsidR="00A1791F" w:rsidRDefault="00A1791F" w:rsidP="00A1791F">
      <w:pPr>
        <w:rPr>
          <w:b/>
          <w:bCs/>
        </w:rPr>
      </w:pPr>
      <w:r w:rsidRPr="00A1791F">
        <w:rPr>
          <w:b/>
          <w:bCs/>
        </w:rPr>
        <w:t>Output</w:t>
      </w:r>
    </w:p>
    <w:p w14:paraId="3B9B17B1" w14:textId="77777777" w:rsidR="00A1791F" w:rsidRDefault="00A1791F" w:rsidP="00A1791F">
      <w:pPr>
        <w:rPr>
          <w:b/>
          <w:bCs/>
        </w:rPr>
      </w:pPr>
    </w:p>
    <w:p w14:paraId="43386A17" w14:textId="77777777" w:rsidR="00A1791F" w:rsidRDefault="00A1791F">
      <w:pPr>
        <w:rPr>
          <w:b/>
          <w:bCs/>
        </w:rPr>
      </w:pPr>
      <w:r>
        <w:rPr>
          <w:b/>
          <w:bCs/>
        </w:rPr>
        <w:br w:type="page"/>
      </w:r>
    </w:p>
    <w:p w14:paraId="2416CED6" w14:textId="7F244622" w:rsidR="002C7B3D" w:rsidRDefault="002C7B3D" w:rsidP="00C053E6">
      <w:pPr>
        <w:pStyle w:val="Heading1"/>
      </w:pPr>
      <w:bookmarkStart w:id="19" w:name="_Toc36203949"/>
      <w:r>
        <w:lastRenderedPageBreak/>
        <w:t>Task 5</w:t>
      </w:r>
      <w:bookmarkEnd w:id="19"/>
    </w:p>
    <w:p w14:paraId="2DA38641" w14:textId="76C84DAF" w:rsidR="00C053E6" w:rsidRPr="00C053E6" w:rsidRDefault="004A7EB8" w:rsidP="004A7EB8">
      <w:pPr>
        <w:pStyle w:val="Heading2"/>
      </w:pPr>
      <w:bookmarkStart w:id="20" w:name="_Toc36203950"/>
      <w:r>
        <w:t>Critical Discussion – Object-Relational and Relational Model</w:t>
      </w:r>
      <w:bookmarkEnd w:id="20"/>
    </w:p>
    <w:p w14:paraId="200DB558" w14:textId="77777777" w:rsidR="006B5DC2" w:rsidRDefault="004A7EB8">
      <w:r>
        <w:t>Both the object-relational model and relational model have their advantages and disadvantages</w:t>
      </w:r>
      <w:r w:rsidR="00DC4526">
        <w:t xml:space="preserve">, but each excel in certain area’s depending on the specification and what is required. Using the object-relational model for this specification, I have run into some of the issues that will be mentioned which is part of the reason </w:t>
      </w:r>
      <w:r w:rsidR="006B5DC2">
        <w:t>I struggled during the query stage of the coursework.</w:t>
      </w:r>
    </w:p>
    <w:p w14:paraId="7E215EAD" w14:textId="29740C0C" w:rsidR="00E40297" w:rsidRDefault="006B5DC2">
      <w:r>
        <w:t>The object-relational model does have numerous advantages, especially regarding extensive amounts of data due to reuse and sharing. Certain attributes and code can be reused and shared by types including through inheritance which reduces time spent on implementing the database but also means that updating and extending the database will be easier with code that can be reused. There is also increased productivity for both the developer and the end user with this model</w:t>
      </w:r>
      <w:r w:rsidR="00E40297">
        <w:t>. Due to the object-relational model containing features from both the object-oriented model and the relational model, it should, in theory, work better especially due to being able to use complex data types that are formed using existing datatypes. Like everything though, there are some disadvantages. The complexity is a main one, more so when it comes to querying the data. This is a major problem that I myself ran into. This will be partly to do with how I implemented the database as there are numerous ways this could have been done, some better than others and admittedly my design was not the best as I realized during the more complex queries. Lastly, there is also the increased costs of implementing and using the object-relational design.</w:t>
      </w:r>
    </w:p>
    <w:p w14:paraId="63FEF90E" w14:textId="082ED9B0" w:rsidR="00E40297" w:rsidRDefault="00E40297">
      <w:r>
        <w:t>Moving on to the relational model, its main advantages is the simplicity and ease of use</w:t>
      </w:r>
      <w:r w:rsidR="00C5009E">
        <w:t xml:space="preserve"> which some developers and users prefer, and its main concern is the data, not the structure which can improve the performance of the model. The structure can be altered without having to change any applications and it is scalable. Three disadvantages of the relational model include having limits of field lengths which can’t be exceeded, they can become complex with additional data being added and there is a possibility of isolated databases. </w:t>
      </w:r>
    </w:p>
    <w:p w14:paraId="205730FB" w14:textId="02845A2D" w:rsidR="00C5009E" w:rsidRDefault="00C5009E">
      <w:r>
        <w:t xml:space="preserve">Ideally, everyone would prefer simplicity over complexity, but when there are mass amounts of data, very much like the size of data a bank would hold, the object-relational is of greater benefit. However, developers and users need to have a good understanding of this model to be able to use it correctly and </w:t>
      </w:r>
      <w:r w:rsidR="00CA6A42">
        <w:t xml:space="preserve">utilize the model’s capability. </w:t>
      </w:r>
    </w:p>
    <w:p w14:paraId="502F12C7" w14:textId="77777777" w:rsidR="00E40297" w:rsidRDefault="00E40297">
      <w:r>
        <w:br w:type="page"/>
      </w:r>
    </w:p>
    <w:p w14:paraId="0A645DC8" w14:textId="6E24B453" w:rsidR="002C7B3D" w:rsidRDefault="002C7B3D" w:rsidP="002C7B3D">
      <w:pPr>
        <w:pStyle w:val="Heading1"/>
      </w:pPr>
      <w:bookmarkStart w:id="21" w:name="_Toc36203951"/>
      <w:r>
        <w:lastRenderedPageBreak/>
        <w:t>Task 6</w:t>
      </w:r>
      <w:bookmarkEnd w:id="21"/>
    </w:p>
    <w:p w14:paraId="1126D050" w14:textId="177AED36" w:rsidR="002C7B3D" w:rsidRDefault="00C053E6" w:rsidP="002C7B3D">
      <w:r>
        <w:t xml:space="preserve">This is where the dropping of tables and types is implemented. This will be within the folder submitted under dropingTypesTables.sql. </w:t>
      </w:r>
    </w:p>
    <w:p w14:paraId="6C260118" w14:textId="77777777" w:rsidR="002C7B3D" w:rsidRPr="002C7B3D" w:rsidRDefault="002C7B3D" w:rsidP="002C7B3D"/>
    <w:p w14:paraId="6D7993AD" w14:textId="32B54C2F" w:rsidR="0056493A" w:rsidRPr="0056493A" w:rsidRDefault="0056493A" w:rsidP="0056493A">
      <w:pPr>
        <w:pStyle w:val="Heading2"/>
      </w:pPr>
    </w:p>
    <w:sectPr w:rsidR="0056493A" w:rsidRPr="0056493A">
      <w:footerReference w:type="default" r:id="rId13"/>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04DFC4" w14:textId="77777777" w:rsidR="009A35D0" w:rsidRDefault="009A35D0" w:rsidP="00C6554A">
      <w:pPr>
        <w:spacing w:before="0" w:after="0" w:line="240" w:lineRule="auto"/>
      </w:pPr>
      <w:r>
        <w:separator/>
      </w:r>
    </w:p>
  </w:endnote>
  <w:endnote w:type="continuationSeparator" w:id="0">
    <w:p w14:paraId="3EC9D2E0" w14:textId="77777777" w:rsidR="009A35D0" w:rsidRDefault="009A35D0"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2E4A7F" w14:textId="77777777" w:rsidR="002163EE"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85315D" w14:textId="77777777" w:rsidR="009A35D0" w:rsidRDefault="009A35D0" w:rsidP="00C6554A">
      <w:pPr>
        <w:spacing w:before="0" w:after="0" w:line="240" w:lineRule="auto"/>
      </w:pPr>
      <w:r>
        <w:separator/>
      </w:r>
    </w:p>
  </w:footnote>
  <w:footnote w:type="continuationSeparator" w:id="0">
    <w:p w14:paraId="45A167DB" w14:textId="77777777" w:rsidR="009A35D0" w:rsidRDefault="009A35D0"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8"/>
  </w:num>
  <w:num w:numId="3">
    <w:abstractNumId w:val="8"/>
  </w:num>
  <w:num w:numId="4">
    <w:abstractNumId w:val="9"/>
  </w:num>
  <w:num w:numId="5">
    <w:abstractNumId w:val="12"/>
  </w:num>
  <w:num w:numId="6">
    <w:abstractNumId w:val="10"/>
  </w:num>
  <w:num w:numId="7">
    <w:abstractNumId w:val="11"/>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93A"/>
    <w:rsid w:val="000C6554"/>
    <w:rsid w:val="002554CD"/>
    <w:rsid w:val="00270B3D"/>
    <w:rsid w:val="00293B83"/>
    <w:rsid w:val="002B4294"/>
    <w:rsid w:val="002C7B3D"/>
    <w:rsid w:val="00333D0D"/>
    <w:rsid w:val="00347059"/>
    <w:rsid w:val="00390161"/>
    <w:rsid w:val="003939F2"/>
    <w:rsid w:val="003B6B22"/>
    <w:rsid w:val="004118D3"/>
    <w:rsid w:val="004A7EB8"/>
    <w:rsid w:val="004C049F"/>
    <w:rsid w:val="004C22B6"/>
    <w:rsid w:val="005000E2"/>
    <w:rsid w:val="00500951"/>
    <w:rsid w:val="00562B1B"/>
    <w:rsid w:val="0056493A"/>
    <w:rsid w:val="006A3CE7"/>
    <w:rsid w:val="006B5DC2"/>
    <w:rsid w:val="006E171D"/>
    <w:rsid w:val="0078379C"/>
    <w:rsid w:val="007E58BA"/>
    <w:rsid w:val="007E62BE"/>
    <w:rsid w:val="008A1464"/>
    <w:rsid w:val="009A35D0"/>
    <w:rsid w:val="009C699F"/>
    <w:rsid w:val="00A1791F"/>
    <w:rsid w:val="00A71BEE"/>
    <w:rsid w:val="00AB191A"/>
    <w:rsid w:val="00AB7A1B"/>
    <w:rsid w:val="00BB5FDF"/>
    <w:rsid w:val="00C053E6"/>
    <w:rsid w:val="00C5009E"/>
    <w:rsid w:val="00C6554A"/>
    <w:rsid w:val="00C95969"/>
    <w:rsid w:val="00CA6A42"/>
    <w:rsid w:val="00CD0C87"/>
    <w:rsid w:val="00D2392E"/>
    <w:rsid w:val="00DC4526"/>
    <w:rsid w:val="00E40297"/>
    <w:rsid w:val="00E60B79"/>
    <w:rsid w:val="00ED7C44"/>
    <w:rsid w:val="00EE5A6E"/>
    <w:rsid w:val="00F86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B1A6C9"/>
  <w15:chartTrackingRefBased/>
  <w15:docId w15:val="{DE34294D-F35B-4900-81BA-B8AD6EEE1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TOCHeading">
    <w:name w:val="TOC Heading"/>
    <w:basedOn w:val="Heading1"/>
    <w:next w:val="Normal"/>
    <w:uiPriority w:val="39"/>
    <w:unhideWhenUsed/>
    <w:qFormat/>
    <w:rsid w:val="002C7B3D"/>
    <w:pPr>
      <w:spacing w:before="240" w:after="0" w:line="259" w:lineRule="auto"/>
      <w:contextualSpacing w:val="0"/>
      <w:outlineLvl w:val="9"/>
    </w:pPr>
    <w:rPr>
      <w:szCs w:val="32"/>
    </w:rPr>
  </w:style>
  <w:style w:type="paragraph" w:styleId="TOC1">
    <w:name w:val="toc 1"/>
    <w:basedOn w:val="Normal"/>
    <w:next w:val="Normal"/>
    <w:autoRedefine/>
    <w:uiPriority w:val="39"/>
    <w:unhideWhenUsed/>
    <w:rsid w:val="002C7B3D"/>
    <w:pPr>
      <w:spacing w:after="100"/>
    </w:pPr>
  </w:style>
  <w:style w:type="paragraph" w:styleId="TOC2">
    <w:name w:val="toc 2"/>
    <w:basedOn w:val="Normal"/>
    <w:next w:val="Normal"/>
    <w:autoRedefine/>
    <w:uiPriority w:val="39"/>
    <w:unhideWhenUsed/>
    <w:rsid w:val="002C7B3D"/>
    <w:pPr>
      <w:spacing w:after="100"/>
      <w:ind w:left="220"/>
    </w:pPr>
  </w:style>
  <w:style w:type="paragraph" w:styleId="TOC3">
    <w:name w:val="toc 3"/>
    <w:basedOn w:val="Normal"/>
    <w:next w:val="Normal"/>
    <w:autoRedefine/>
    <w:uiPriority w:val="39"/>
    <w:unhideWhenUsed/>
    <w:rsid w:val="004A7EB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letc\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FC226-06D1-460B-B192-C67CA8D71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photo</Template>
  <TotalTime>849</TotalTime>
  <Pages>12</Pages>
  <Words>1444</Words>
  <Characters>8232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Fletcher Moore</dc:creator>
  <cp:keywords/>
  <dc:description/>
  <cp:lastModifiedBy>Fletcher Moore</cp:lastModifiedBy>
  <cp:revision>6</cp:revision>
  <dcterms:created xsi:type="dcterms:W3CDTF">2020-03-17T11:24:00Z</dcterms:created>
  <dcterms:modified xsi:type="dcterms:W3CDTF">2021-03-22T17:37:00Z</dcterms:modified>
</cp:coreProperties>
</file>